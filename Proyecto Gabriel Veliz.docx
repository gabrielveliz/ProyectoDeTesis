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3875" w:rsidRPr="0073603F" w:rsidRDefault="003D3875" w:rsidP="00542D1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73603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1682115</wp:posOffset>
            </wp:positionH>
            <wp:positionV relativeFrom="paragraph">
              <wp:posOffset>-461010</wp:posOffset>
            </wp:positionV>
            <wp:extent cx="2085975" cy="552450"/>
            <wp:effectExtent l="19050" t="0" r="9525" b="0"/>
            <wp:wrapTight wrapText="bothSides">
              <wp:wrapPolygon edited="0">
                <wp:start x="2564" y="0"/>
                <wp:lineTo x="395" y="3724"/>
                <wp:lineTo x="-197" y="11917"/>
                <wp:lineTo x="-197" y="14152"/>
                <wp:lineTo x="1381" y="20855"/>
                <wp:lineTo x="1973" y="20855"/>
                <wp:lineTo x="5523" y="20855"/>
                <wp:lineTo x="18345" y="20855"/>
                <wp:lineTo x="21699" y="19366"/>
                <wp:lineTo x="21699" y="2979"/>
                <wp:lineTo x="5721" y="0"/>
                <wp:lineTo x="2564" y="0"/>
              </wp:wrapPolygon>
            </wp:wrapTight>
            <wp:docPr id="5" name="Imagen 10" descr="UDLA-Universidad de Las Amé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DLA-Universidad de Las América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08B0" w:rsidRPr="0073603F" w:rsidRDefault="00B02428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>UNIVERSIDAD DE LAS AMÉRICAS</w:t>
      </w:r>
    </w:p>
    <w:p w:rsidR="00C008B0" w:rsidRPr="0073603F" w:rsidRDefault="00B02428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>FACULTAD DE INGENIERÍA Y NEGOCIOS</w:t>
      </w:r>
    </w:p>
    <w:p w:rsidR="00C008B0" w:rsidRPr="0073603F" w:rsidRDefault="00B02428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>CARRERA DE INGENIERÍA DE EJECUCIÓN EN INFORMÁTICA</w:t>
      </w: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5849A0" w:rsidRPr="0073603F" w:rsidRDefault="00D852A0" w:rsidP="009C3825">
      <w:pPr>
        <w:pStyle w:val="Default"/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73603F">
        <w:rPr>
          <w:rFonts w:ascii="Times New Roman" w:hAnsi="Times New Roman" w:cs="Times New Roman"/>
          <w:b/>
          <w:sz w:val="32"/>
        </w:rPr>
        <w:t>Sistema web E-Commerce</w:t>
      </w:r>
      <w:r w:rsidR="009C3825" w:rsidRPr="0073603F">
        <w:rPr>
          <w:rFonts w:ascii="Times New Roman" w:hAnsi="Times New Roman" w:cs="Times New Roman"/>
          <w:b/>
          <w:sz w:val="32"/>
        </w:rPr>
        <w:br/>
      </w:r>
      <w:r w:rsidR="00FC3BB6" w:rsidRPr="0073603F">
        <w:rPr>
          <w:rFonts w:ascii="Times New Roman" w:hAnsi="Times New Roman" w:cs="Times New Roman"/>
          <w:b/>
          <w:sz w:val="32"/>
        </w:rPr>
        <w:t>Muebles Veliz</w:t>
      </w:r>
    </w:p>
    <w:p w:rsidR="003C6075" w:rsidRPr="0073603F" w:rsidRDefault="003C6075" w:rsidP="00542D1A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sz w:val="32"/>
          <w:lang w:val="es-CL"/>
        </w:rPr>
      </w:pPr>
    </w:p>
    <w:p w:rsidR="007955F6" w:rsidRPr="0073603F" w:rsidRDefault="007955F6" w:rsidP="00542D1A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sz w:val="72"/>
          <w:lang w:val="es-CL"/>
        </w:rPr>
      </w:pPr>
    </w:p>
    <w:p w:rsidR="003C6075" w:rsidRPr="0073603F" w:rsidRDefault="00B02428" w:rsidP="00542D1A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Profesor responsable</w:t>
      </w:r>
      <w:r w:rsidR="003C6075" w:rsidRPr="0073603F">
        <w:rPr>
          <w:rFonts w:ascii="Times New Roman" w:hAnsi="Times New Roman" w:cs="Times New Roman"/>
          <w:lang w:val="es-CL"/>
        </w:rPr>
        <w:t>:</w:t>
      </w:r>
    </w:p>
    <w:p w:rsidR="003C6075" w:rsidRPr="0073603F" w:rsidRDefault="00B02428" w:rsidP="00542D1A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Natalia Conejero Riquelme</w:t>
      </w:r>
    </w:p>
    <w:p w:rsidR="003C6075" w:rsidRPr="0073603F" w:rsidRDefault="00B02428" w:rsidP="00542D1A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Estudiante</w:t>
      </w:r>
      <w:r w:rsidR="003C6075" w:rsidRPr="0073603F">
        <w:rPr>
          <w:rFonts w:ascii="Times New Roman" w:hAnsi="Times New Roman" w:cs="Times New Roman"/>
          <w:lang w:val="es-CL"/>
        </w:rPr>
        <w:t>:</w:t>
      </w:r>
    </w:p>
    <w:p w:rsidR="003D3875" w:rsidRPr="0073603F" w:rsidRDefault="00B02428" w:rsidP="007955F6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Gabriel Esteban Véliz Zúñiga</w:t>
      </w:r>
    </w:p>
    <w:p w:rsidR="007955F6" w:rsidRPr="0073603F" w:rsidRDefault="007955F6" w:rsidP="007955F6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</w:p>
    <w:p w:rsidR="007955F6" w:rsidRPr="0073603F" w:rsidRDefault="007955F6" w:rsidP="007955F6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</w:p>
    <w:p w:rsidR="007955F6" w:rsidRPr="0073603F" w:rsidRDefault="007955F6" w:rsidP="007955F6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</w:p>
    <w:p w:rsidR="007955F6" w:rsidRPr="0073603F" w:rsidRDefault="007955F6" w:rsidP="007955F6">
      <w:pPr>
        <w:pStyle w:val="Sinespaciado"/>
        <w:spacing w:line="360" w:lineRule="auto"/>
        <w:jc w:val="right"/>
        <w:rPr>
          <w:rFonts w:ascii="Times New Roman" w:hAnsi="Times New Roman" w:cs="Times New Roman"/>
          <w:lang w:val="es-CL"/>
        </w:rPr>
      </w:pPr>
    </w:p>
    <w:p w:rsidR="003C6075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 xml:space="preserve">MES – </w:t>
      </w:r>
      <w:r w:rsidR="00144BE5" w:rsidRPr="0073603F">
        <w:rPr>
          <w:rFonts w:ascii="Times New Roman" w:hAnsi="Times New Roman" w:cs="Times New Roman"/>
          <w:lang w:val="es-CL"/>
        </w:rPr>
        <w:t>2017</w:t>
      </w:r>
    </w:p>
    <w:p w:rsidR="007955F6" w:rsidRPr="0073603F" w:rsidRDefault="003C6075" w:rsidP="00542D1A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SANTIAGO DE CHILE</w:t>
      </w:r>
    </w:p>
    <w:p w:rsidR="00AE0924" w:rsidRPr="0073603F" w:rsidRDefault="007955F6" w:rsidP="00AB4C84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noProof/>
          <w:lang w:val="es-CL"/>
        </w:rPr>
        <w:drawing>
          <wp:inline distT="0" distB="0" distL="0" distR="0">
            <wp:extent cx="1242204" cy="621650"/>
            <wp:effectExtent l="0" t="0" r="0" b="0"/>
            <wp:docPr id="9" name="Picture 2" descr="C:\Users\brasse\Desktop\documentos Púlsar\logos\UDLA - Logo Púlsar 5x10 cm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C:\Users\brasse\Desktop\documentos Púlsar\logos\UDLA - Logo Púlsar 5x10 cms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469" cy="6242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55C6C" w:rsidRPr="0073603F" w:rsidRDefault="009826BF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Introducción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2A7ECC" w:rsidRPr="0073603F" w:rsidRDefault="002A7ECC" w:rsidP="002A7EC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L"/>
        </w:rPr>
      </w:pPr>
    </w:p>
    <w:p w:rsidR="00A116B5" w:rsidRPr="0073603F" w:rsidRDefault="00F41853" w:rsidP="004E0BC8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4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El rápido avance de la tecnología ha cambiado drásticamente al mundo, siendo la c</w:t>
      </w:r>
      <w:r w:rsidR="00AF29E6" w:rsidRPr="0073603F">
        <w:rPr>
          <w:rFonts w:ascii="Times New Roman" w:hAnsi="Times New Roman" w:cs="Times New Roman"/>
          <w:lang w:val="es-CL"/>
        </w:rPr>
        <w:t>reación de los computadores y el</w:t>
      </w:r>
      <w:r w:rsidRPr="0073603F">
        <w:rPr>
          <w:rFonts w:ascii="Times New Roman" w:hAnsi="Times New Roman" w:cs="Times New Roman"/>
          <w:lang w:val="es-CL"/>
        </w:rPr>
        <w:t xml:space="preserve"> internet el punto de partida, </w:t>
      </w:r>
      <w:r w:rsidR="00FC61CF" w:rsidRPr="0073603F">
        <w:rPr>
          <w:rFonts w:ascii="Times New Roman" w:hAnsi="Times New Roman" w:cs="Times New Roman"/>
          <w:lang w:val="es-CL"/>
        </w:rPr>
        <w:t>a medida que avanza el tiempo las empresas se deben adaptar a</w:t>
      </w:r>
      <w:r w:rsidR="0070748A" w:rsidRPr="0073603F">
        <w:rPr>
          <w:rFonts w:ascii="Times New Roman" w:hAnsi="Times New Roman" w:cs="Times New Roman"/>
          <w:lang w:val="es-CL"/>
        </w:rPr>
        <w:t xml:space="preserve"> </w:t>
      </w:r>
      <w:r w:rsidR="0073603F" w:rsidRPr="0073603F">
        <w:rPr>
          <w:rFonts w:ascii="Times New Roman" w:hAnsi="Times New Roman" w:cs="Times New Roman"/>
          <w:lang w:val="es-CL"/>
        </w:rPr>
        <w:t>las cambiantes</w:t>
      </w:r>
      <w:r w:rsidR="0070748A" w:rsidRPr="0073603F">
        <w:rPr>
          <w:rFonts w:ascii="Times New Roman" w:hAnsi="Times New Roman" w:cs="Times New Roman"/>
          <w:lang w:val="es-CL"/>
        </w:rPr>
        <w:t xml:space="preserve"> necesidades de</w:t>
      </w:r>
      <w:r w:rsidR="004F1EB5" w:rsidRPr="0073603F">
        <w:rPr>
          <w:rFonts w:ascii="Times New Roman" w:hAnsi="Times New Roman" w:cs="Times New Roman"/>
          <w:lang w:val="es-CL"/>
        </w:rPr>
        <w:t>l mercado</w:t>
      </w:r>
      <w:r w:rsidR="00FC61CF" w:rsidRPr="0073603F">
        <w:rPr>
          <w:rFonts w:ascii="Times New Roman" w:hAnsi="Times New Roman" w:cs="Times New Roman"/>
          <w:lang w:val="es-CL"/>
        </w:rPr>
        <w:t xml:space="preserve">, sin importar cuál </w:t>
      </w:r>
      <w:r w:rsidR="004F1EB5" w:rsidRPr="0073603F">
        <w:rPr>
          <w:rFonts w:ascii="Times New Roman" w:hAnsi="Times New Roman" w:cs="Times New Roman"/>
          <w:lang w:val="es-CL"/>
        </w:rPr>
        <w:t>sea el tipo de negocio que</w:t>
      </w:r>
      <w:r w:rsidR="00FC61CF" w:rsidRPr="0073603F">
        <w:rPr>
          <w:rFonts w:ascii="Times New Roman" w:hAnsi="Times New Roman" w:cs="Times New Roman"/>
          <w:lang w:val="es-CL"/>
        </w:rPr>
        <w:t xml:space="preserve"> realicen. </w:t>
      </w:r>
    </w:p>
    <w:p w:rsidR="00F41853" w:rsidRPr="0073603F" w:rsidRDefault="00A116B5" w:rsidP="004E0BC8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4"/>
          <w:lang w:val="es-CL"/>
        </w:rPr>
      </w:pPr>
      <w:r w:rsidRPr="0073603F">
        <w:rPr>
          <w:rFonts w:ascii="Times New Roman" w:hAnsi="Times New Roman" w:cs="Times New Roman"/>
          <w:szCs w:val="24"/>
          <w:lang w:val="es-CL"/>
        </w:rPr>
        <w:t xml:space="preserve">Según datos entregados por la Cámara de Comercio de Santiago en el ECOMMERCE DAY SANTIAGO, el comercio electrónico crece año tras año y Chile </w:t>
      </w:r>
      <w:r w:rsidR="0073603F" w:rsidRPr="0073603F">
        <w:rPr>
          <w:rFonts w:ascii="Times New Roman" w:hAnsi="Times New Roman" w:cs="Times New Roman"/>
          <w:szCs w:val="24"/>
          <w:lang w:val="es-CL"/>
        </w:rPr>
        <w:t>fue el</w:t>
      </w:r>
      <w:r w:rsidR="00BF1CE3" w:rsidRPr="0073603F">
        <w:rPr>
          <w:rFonts w:ascii="Times New Roman" w:hAnsi="Times New Roman" w:cs="Times New Roman"/>
          <w:szCs w:val="24"/>
          <w:lang w:val="es-CL"/>
        </w:rPr>
        <w:t xml:space="preserve"> </w:t>
      </w:r>
      <w:r w:rsidR="00A0169C" w:rsidRPr="0073603F">
        <w:rPr>
          <w:rFonts w:ascii="Times New Roman" w:hAnsi="Times New Roman" w:cs="Times New Roman"/>
          <w:szCs w:val="24"/>
          <w:lang w:val="es-CL"/>
        </w:rPr>
        <w:t>líder</w:t>
      </w:r>
      <w:r w:rsidRPr="0073603F">
        <w:rPr>
          <w:rFonts w:ascii="Times New Roman" w:hAnsi="Times New Roman" w:cs="Times New Roman"/>
          <w:szCs w:val="24"/>
          <w:lang w:val="es-CL"/>
        </w:rPr>
        <w:t xml:space="preserve"> en E-Commerce en Latinoamérica el año 2016</w:t>
      </w:r>
      <w:r w:rsidR="00A0169C" w:rsidRPr="0073603F">
        <w:rPr>
          <w:rFonts w:ascii="Times New Roman" w:hAnsi="Times New Roman" w:cs="Times New Roman"/>
          <w:szCs w:val="24"/>
          <w:lang w:val="es-CL"/>
        </w:rPr>
        <w:t>,</w:t>
      </w:r>
      <w:r w:rsidR="008B5731" w:rsidRPr="0073603F">
        <w:rPr>
          <w:rFonts w:ascii="Times New Roman" w:hAnsi="Times New Roman" w:cs="Times New Roman"/>
          <w:szCs w:val="24"/>
          <w:lang w:val="es-CL"/>
        </w:rPr>
        <w:t xml:space="preserve"> gracias a las altas inversiones de las empresas chilenas en tecnología e infraestructura y </w:t>
      </w:r>
      <w:r w:rsidRPr="0073603F">
        <w:rPr>
          <w:rFonts w:ascii="Times New Roman" w:hAnsi="Times New Roman" w:cs="Times New Roman"/>
          <w:szCs w:val="24"/>
          <w:lang w:val="es-CL"/>
        </w:rPr>
        <w:t xml:space="preserve">este año se esperan </w:t>
      </w:r>
      <w:r w:rsidR="008B5731" w:rsidRPr="0073603F">
        <w:rPr>
          <w:rFonts w:ascii="Times New Roman" w:hAnsi="Times New Roman" w:cs="Times New Roman"/>
          <w:szCs w:val="24"/>
          <w:lang w:val="es-CL"/>
        </w:rPr>
        <w:t xml:space="preserve">aproximadamente </w:t>
      </w:r>
      <w:r w:rsidRPr="0073603F">
        <w:rPr>
          <w:rFonts w:ascii="Times New Roman" w:hAnsi="Times New Roman" w:cs="Times New Roman"/>
          <w:szCs w:val="24"/>
          <w:lang w:val="es-CL"/>
        </w:rPr>
        <w:t>3.700 millones de dólares en ventas</w:t>
      </w:r>
      <w:r w:rsidR="008B5731" w:rsidRPr="0073603F">
        <w:rPr>
          <w:rFonts w:ascii="Times New Roman" w:hAnsi="Times New Roman" w:cs="Times New Roman"/>
          <w:szCs w:val="24"/>
          <w:lang w:val="es-CL"/>
        </w:rPr>
        <w:t>.</w:t>
      </w:r>
    </w:p>
    <w:p w:rsidR="0098507A" w:rsidRPr="0073603F" w:rsidRDefault="008B5731" w:rsidP="004E0BC8">
      <w:pPr>
        <w:pStyle w:val="Sinespaciado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Cs w:val="24"/>
          <w:lang w:val="es-CL"/>
        </w:rPr>
      </w:pPr>
      <w:r w:rsidRPr="0073603F">
        <w:rPr>
          <w:rFonts w:ascii="Times New Roman" w:hAnsi="Times New Roman" w:cs="Times New Roman"/>
          <w:szCs w:val="24"/>
          <w:lang w:val="es-CL"/>
        </w:rPr>
        <w:t>En el</w:t>
      </w:r>
      <w:r w:rsidR="009826BF" w:rsidRPr="0073603F">
        <w:rPr>
          <w:rFonts w:ascii="Times New Roman" w:hAnsi="Times New Roman" w:cs="Times New Roman"/>
          <w:szCs w:val="24"/>
          <w:lang w:val="es-CL"/>
        </w:rPr>
        <w:t xml:space="preserve"> </w:t>
      </w:r>
      <w:r w:rsidR="0073603F" w:rsidRPr="0073603F">
        <w:rPr>
          <w:rFonts w:ascii="Times New Roman" w:hAnsi="Times New Roman" w:cs="Times New Roman"/>
          <w:szCs w:val="24"/>
          <w:lang w:val="es-CL"/>
        </w:rPr>
        <w:t>presente proyecto</w:t>
      </w:r>
      <w:r w:rsidR="00CE5FBB" w:rsidRPr="0073603F">
        <w:rPr>
          <w:rFonts w:ascii="Times New Roman" w:hAnsi="Times New Roman" w:cs="Times New Roman"/>
          <w:szCs w:val="24"/>
          <w:lang w:val="es-CL"/>
        </w:rPr>
        <w:t xml:space="preserve"> se </w:t>
      </w:r>
      <w:r w:rsidR="00B25831" w:rsidRPr="0073603F">
        <w:rPr>
          <w:rFonts w:ascii="Times New Roman" w:hAnsi="Times New Roman" w:cs="Times New Roman"/>
          <w:szCs w:val="24"/>
          <w:lang w:val="es-CL"/>
        </w:rPr>
        <w:t>realizará</w:t>
      </w:r>
      <w:r w:rsidR="00CE5FBB" w:rsidRPr="0073603F">
        <w:rPr>
          <w:rFonts w:ascii="Times New Roman" w:hAnsi="Times New Roman" w:cs="Times New Roman"/>
          <w:szCs w:val="24"/>
          <w:lang w:val="es-CL"/>
        </w:rPr>
        <w:t xml:space="preserve"> un seguimiento paso a paso </w:t>
      </w:r>
      <w:r w:rsidR="0073603F" w:rsidRPr="0073603F">
        <w:rPr>
          <w:rFonts w:ascii="Times New Roman" w:hAnsi="Times New Roman" w:cs="Times New Roman"/>
          <w:szCs w:val="24"/>
          <w:lang w:val="es-CL"/>
        </w:rPr>
        <w:t>de cómo</w:t>
      </w:r>
      <w:r w:rsidR="005D5380" w:rsidRPr="0073603F">
        <w:rPr>
          <w:rFonts w:ascii="Times New Roman" w:hAnsi="Times New Roman" w:cs="Times New Roman"/>
          <w:szCs w:val="24"/>
          <w:lang w:val="es-CL"/>
        </w:rPr>
        <w:t xml:space="preserve"> implementar un sistema web</w:t>
      </w:r>
      <w:r w:rsidR="0098507A" w:rsidRPr="0073603F">
        <w:rPr>
          <w:rFonts w:ascii="Times New Roman" w:hAnsi="Times New Roman" w:cs="Times New Roman"/>
          <w:szCs w:val="24"/>
          <w:lang w:val="es-CL"/>
        </w:rPr>
        <w:t xml:space="preserve"> E-Commerce</w:t>
      </w:r>
      <w:r w:rsidRPr="0073603F">
        <w:rPr>
          <w:rFonts w:ascii="Times New Roman" w:hAnsi="Times New Roman" w:cs="Times New Roman"/>
          <w:szCs w:val="24"/>
          <w:lang w:val="es-CL"/>
        </w:rPr>
        <w:t xml:space="preserve"> en la empresa Muebles Veliz, analiz</w:t>
      </w:r>
      <w:r w:rsidR="00A0169C" w:rsidRPr="0073603F">
        <w:rPr>
          <w:rFonts w:ascii="Times New Roman" w:hAnsi="Times New Roman" w:cs="Times New Roman"/>
          <w:szCs w:val="24"/>
          <w:lang w:val="es-CL"/>
        </w:rPr>
        <w:t>ando los diferentes tipos de sistemas gestores de contenidos</w:t>
      </w:r>
      <w:r w:rsidRPr="0073603F">
        <w:rPr>
          <w:rFonts w:ascii="Times New Roman" w:hAnsi="Times New Roman" w:cs="Times New Roman"/>
          <w:szCs w:val="24"/>
          <w:lang w:val="es-CL"/>
        </w:rPr>
        <w:t xml:space="preserve"> para el comercio electrónico</w:t>
      </w:r>
      <w:r w:rsidR="00D60792" w:rsidRPr="0073603F">
        <w:rPr>
          <w:rFonts w:ascii="Times New Roman" w:hAnsi="Times New Roman" w:cs="Times New Roman"/>
          <w:szCs w:val="24"/>
          <w:lang w:val="es-CL"/>
        </w:rPr>
        <w:t xml:space="preserve"> y entregando herramientas indispensables para el funcionamiento de</w:t>
      </w:r>
      <w:r w:rsidR="00402FF5" w:rsidRPr="0073603F">
        <w:rPr>
          <w:rFonts w:ascii="Times New Roman" w:hAnsi="Times New Roman" w:cs="Times New Roman"/>
          <w:szCs w:val="24"/>
          <w:lang w:val="es-CL"/>
        </w:rPr>
        <w:t xml:space="preserve">l </w:t>
      </w:r>
      <w:r w:rsidR="005771E5" w:rsidRPr="0073603F">
        <w:rPr>
          <w:rFonts w:ascii="Times New Roman" w:hAnsi="Times New Roman" w:cs="Times New Roman"/>
          <w:szCs w:val="24"/>
          <w:lang w:val="es-CL"/>
        </w:rPr>
        <w:t>sistema ya mencionado</w:t>
      </w:r>
      <w:r w:rsidR="00D60792" w:rsidRPr="0073603F">
        <w:rPr>
          <w:rFonts w:ascii="Times New Roman" w:hAnsi="Times New Roman" w:cs="Times New Roman"/>
          <w:szCs w:val="24"/>
          <w:lang w:val="es-CL"/>
        </w:rPr>
        <w:t xml:space="preserve">, </w:t>
      </w:r>
      <w:r w:rsidR="00723E47" w:rsidRPr="0073603F">
        <w:rPr>
          <w:rFonts w:ascii="Times New Roman" w:hAnsi="Times New Roman" w:cs="Times New Roman"/>
          <w:szCs w:val="24"/>
          <w:lang w:val="es-CL"/>
        </w:rPr>
        <w:t xml:space="preserve">como lo </w:t>
      </w:r>
      <w:r w:rsidR="008020D9" w:rsidRPr="0073603F">
        <w:rPr>
          <w:rFonts w:ascii="Times New Roman" w:hAnsi="Times New Roman" w:cs="Times New Roman"/>
          <w:szCs w:val="24"/>
          <w:lang w:val="es-CL"/>
        </w:rPr>
        <w:t>son</w:t>
      </w:r>
      <w:r w:rsidR="005771E5" w:rsidRPr="0073603F">
        <w:rPr>
          <w:rFonts w:ascii="Times New Roman" w:hAnsi="Times New Roman" w:cs="Times New Roman"/>
          <w:szCs w:val="24"/>
          <w:lang w:val="es-CL"/>
        </w:rPr>
        <w:t>,</w:t>
      </w:r>
      <w:r w:rsidR="00D60792" w:rsidRPr="0073603F">
        <w:rPr>
          <w:rFonts w:ascii="Times New Roman" w:hAnsi="Times New Roman" w:cs="Times New Roman"/>
          <w:szCs w:val="24"/>
          <w:lang w:val="es-CL"/>
        </w:rPr>
        <w:t xml:space="preserve"> un inventario para la gestión y control de existencia</w:t>
      </w:r>
      <w:r w:rsidR="008020D9" w:rsidRPr="0073603F">
        <w:rPr>
          <w:rFonts w:ascii="Times New Roman" w:hAnsi="Times New Roman" w:cs="Times New Roman"/>
          <w:szCs w:val="24"/>
          <w:lang w:val="es-CL"/>
        </w:rPr>
        <w:t>s, y una interfaz para la administración de contenidos web.</w:t>
      </w:r>
    </w:p>
    <w:p w:rsidR="00E835AA" w:rsidRPr="0073603F" w:rsidRDefault="00E835AA" w:rsidP="00542D1A">
      <w:pPr>
        <w:pStyle w:val="Sinespaciado"/>
        <w:spacing w:line="360" w:lineRule="auto"/>
        <w:jc w:val="both"/>
        <w:rPr>
          <w:rFonts w:ascii="Times New Roman" w:hAnsi="Times New Roman" w:cs="Times New Roman"/>
          <w:szCs w:val="20"/>
          <w:lang w:val="es-CL"/>
        </w:rPr>
      </w:pPr>
    </w:p>
    <w:p w:rsidR="00E835AA" w:rsidRPr="0073603F" w:rsidRDefault="00E835AA" w:rsidP="00542D1A">
      <w:pPr>
        <w:pStyle w:val="Sinespaciado"/>
        <w:spacing w:line="360" w:lineRule="auto"/>
        <w:jc w:val="both"/>
        <w:rPr>
          <w:rFonts w:ascii="Times New Roman" w:hAnsi="Times New Roman" w:cs="Times New Roman"/>
          <w:szCs w:val="20"/>
          <w:lang w:val="es-CL"/>
        </w:rPr>
      </w:pPr>
    </w:p>
    <w:p w:rsidR="00474FCB" w:rsidRPr="0073603F" w:rsidRDefault="00474FCB">
      <w:pPr>
        <w:rPr>
          <w:rFonts w:ascii="Times New Roman" w:hAnsi="Times New Roman" w:cs="Times New Roman"/>
          <w:b/>
          <w:bCs/>
          <w:sz w:val="28"/>
          <w:szCs w:val="20"/>
        </w:rPr>
      </w:pPr>
    </w:p>
    <w:p w:rsidR="00474FCB" w:rsidRPr="0073603F" w:rsidRDefault="00474FCB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B55C6C" w:rsidRPr="0073603F" w:rsidRDefault="00E439DF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Resumen del proyecto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E439DF" w:rsidRPr="0073603F" w:rsidRDefault="00DF444A" w:rsidP="004E0BC8">
      <w:pPr>
        <w:pStyle w:val="Sinespaciado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Propósito del proyecto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1848A0" w:rsidRPr="0073603F" w:rsidRDefault="00DF673B" w:rsidP="004E0BC8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propósito de este proyecto es</w:t>
      </w:r>
      <w:r w:rsidR="00F425C8" w:rsidRPr="0073603F">
        <w:rPr>
          <w:rFonts w:ascii="Times New Roman" w:hAnsi="Times New Roman" w:cs="Times New Roman"/>
          <w:bCs/>
          <w:szCs w:val="20"/>
          <w:lang w:val="es-CL"/>
        </w:rPr>
        <w:t xml:space="preserve"> entregar a la empresa Muebles Véliz, una herramienta que le permita aumentar sus ventas, disminuir costos y captar un mayor número de clientes, sin perder de vista l</w:t>
      </w:r>
      <w:r w:rsidR="00004455" w:rsidRPr="0073603F">
        <w:rPr>
          <w:rFonts w:ascii="Times New Roman" w:hAnsi="Times New Roman" w:cs="Times New Roman"/>
          <w:bCs/>
          <w:szCs w:val="20"/>
          <w:lang w:val="es-CL"/>
        </w:rPr>
        <w:t xml:space="preserve">a entrega de un mejor servicio. </w:t>
      </w:r>
    </w:p>
    <w:p w:rsidR="00004455" w:rsidRPr="0073603F" w:rsidRDefault="00004455" w:rsidP="001848A0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Se incorporará</w:t>
      </w:r>
      <w:r w:rsidR="00C57B91" w:rsidRPr="0073603F">
        <w:rPr>
          <w:rFonts w:ascii="Times New Roman" w:hAnsi="Times New Roman" w:cs="Times New Roman"/>
          <w:bCs/>
          <w:szCs w:val="20"/>
          <w:lang w:val="es-CL"/>
        </w:rPr>
        <w:t xml:space="preserve"> un sitio web</w:t>
      </w:r>
      <w:r w:rsidR="001B5389" w:rsidRPr="0073603F">
        <w:rPr>
          <w:rFonts w:ascii="Times New Roman" w:hAnsi="Times New Roman" w:cs="Times New Roman"/>
          <w:bCs/>
          <w:szCs w:val="20"/>
          <w:lang w:val="es-CL"/>
        </w:rPr>
        <w:t xml:space="preserve"> E</w:t>
      </w:r>
      <w:r w:rsidR="00BD1B75" w:rsidRPr="0073603F">
        <w:rPr>
          <w:rFonts w:ascii="Times New Roman" w:hAnsi="Times New Roman" w:cs="Times New Roman"/>
          <w:bCs/>
          <w:szCs w:val="20"/>
          <w:lang w:val="es-CL"/>
        </w:rPr>
        <w:t>-</w:t>
      </w:r>
      <w:r w:rsidR="0073603F" w:rsidRPr="0073603F">
        <w:rPr>
          <w:rFonts w:ascii="Times New Roman" w:hAnsi="Times New Roman" w:cs="Times New Roman"/>
          <w:bCs/>
          <w:szCs w:val="20"/>
          <w:lang w:val="es-CL"/>
        </w:rPr>
        <w:t>Commerce, este</w:t>
      </w:r>
      <w:r w:rsidR="003406BA" w:rsidRPr="0073603F">
        <w:rPr>
          <w:rFonts w:ascii="Times New Roman" w:hAnsi="Times New Roman" w:cs="Times New Roman"/>
          <w:bCs/>
          <w:szCs w:val="20"/>
          <w:lang w:val="es-CL"/>
        </w:rPr>
        <w:t xml:space="preserve"> se </w:t>
      </w:r>
      <w:r w:rsidR="00C8331E" w:rsidRPr="0073603F">
        <w:rPr>
          <w:rFonts w:ascii="Times New Roman" w:hAnsi="Times New Roman" w:cs="Times New Roman"/>
          <w:bCs/>
          <w:szCs w:val="20"/>
          <w:lang w:val="es-CL"/>
        </w:rPr>
        <w:t>encontrará</w:t>
      </w:r>
      <w:r w:rsidR="00C57B91" w:rsidRPr="0073603F">
        <w:rPr>
          <w:rFonts w:ascii="Times New Roman" w:hAnsi="Times New Roman" w:cs="Times New Roman"/>
          <w:bCs/>
          <w:szCs w:val="20"/>
          <w:lang w:val="es-CL"/>
        </w:rPr>
        <w:t xml:space="preserve"> enlazado a un sistema de inventario</w:t>
      </w:r>
      <w:r w:rsidR="003406BA" w:rsidRPr="0073603F">
        <w:rPr>
          <w:rFonts w:ascii="Times New Roman" w:hAnsi="Times New Roman" w:cs="Times New Roman"/>
          <w:bCs/>
          <w:szCs w:val="20"/>
          <w:lang w:val="es-CL"/>
        </w:rPr>
        <w:t xml:space="preserve"> online</w:t>
      </w:r>
      <w:r w:rsidR="00C57B91" w:rsidRPr="0073603F">
        <w:rPr>
          <w:rFonts w:ascii="Times New Roman" w:hAnsi="Times New Roman" w:cs="Times New Roman"/>
          <w:bCs/>
          <w:szCs w:val="20"/>
          <w:lang w:val="es-CL"/>
        </w:rPr>
        <w:t xml:space="preserve">, </w:t>
      </w:r>
      <w:r w:rsidR="003406BA" w:rsidRPr="0073603F">
        <w:rPr>
          <w:rFonts w:ascii="Times New Roman" w:hAnsi="Times New Roman" w:cs="Times New Roman"/>
          <w:bCs/>
          <w:szCs w:val="20"/>
          <w:lang w:val="es-CL"/>
        </w:rPr>
        <w:t xml:space="preserve">el </w:t>
      </w:r>
      <w:r w:rsidR="0073603F" w:rsidRPr="0073603F">
        <w:rPr>
          <w:rFonts w:ascii="Times New Roman" w:hAnsi="Times New Roman" w:cs="Times New Roman"/>
          <w:bCs/>
          <w:szCs w:val="20"/>
          <w:lang w:val="es-CL"/>
        </w:rPr>
        <w:t>cual mostrará</w:t>
      </w:r>
      <w:r w:rsidR="00DA0E8D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73603F" w:rsidRPr="0073603F">
        <w:rPr>
          <w:rFonts w:ascii="Times New Roman" w:hAnsi="Times New Roman" w:cs="Times New Roman"/>
          <w:bCs/>
          <w:szCs w:val="20"/>
          <w:lang w:val="es-CL"/>
        </w:rPr>
        <w:t>a clientes</w:t>
      </w:r>
      <w:r w:rsidR="00C57B91" w:rsidRPr="0073603F">
        <w:rPr>
          <w:rFonts w:ascii="Times New Roman" w:hAnsi="Times New Roman" w:cs="Times New Roman"/>
          <w:bCs/>
          <w:szCs w:val="20"/>
          <w:lang w:val="es-CL"/>
        </w:rPr>
        <w:t xml:space="preserve"> del negocio el stock de </w:t>
      </w:r>
      <w:r w:rsidR="0073603F" w:rsidRPr="0073603F">
        <w:rPr>
          <w:rFonts w:ascii="Times New Roman" w:hAnsi="Times New Roman" w:cs="Times New Roman"/>
          <w:bCs/>
          <w:szCs w:val="20"/>
          <w:lang w:val="es-CL"/>
        </w:rPr>
        <w:t>productos disponibles</w:t>
      </w:r>
      <w:r w:rsidR="00521F94" w:rsidRPr="0073603F">
        <w:rPr>
          <w:rFonts w:ascii="Times New Roman" w:hAnsi="Times New Roman" w:cs="Times New Roman"/>
          <w:bCs/>
          <w:szCs w:val="20"/>
          <w:lang w:val="es-CL"/>
        </w:rPr>
        <w:t xml:space="preserve"> y permitirá a los empleados visualizar</w:t>
      </w:r>
      <w:r w:rsidR="00DA0E8D" w:rsidRPr="0073603F">
        <w:rPr>
          <w:rFonts w:ascii="Times New Roman" w:hAnsi="Times New Roman" w:cs="Times New Roman"/>
          <w:bCs/>
          <w:szCs w:val="20"/>
          <w:lang w:val="es-CL"/>
        </w:rPr>
        <w:t xml:space="preserve"> y emitir informes para controlar las existencias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. </w:t>
      </w:r>
    </w:p>
    <w:p w:rsidR="00F425C8" w:rsidRPr="0073603F" w:rsidRDefault="00004455" w:rsidP="00004455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Este sistema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también contará</w:t>
      </w:r>
      <w:r w:rsidR="002C6A57" w:rsidRPr="0073603F">
        <w:rPr>
          <w:rFonts w:ascii="Times New Roman" w:hAnsi="Times New Roman" w:cs="Times New Roman"/>
          <w:bCs/>
          <w:szCs w:val="20"/>
          <w:lang w:val="es-CL"/>
        </w:rPr>
        <w:t xml:space="preserve"> con una interfaz para la</w:t>
      </w:r>
      <w:r w:rsidR="00F425C8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administración del</w:t>
      </w:r>
      <w:r w:rsidR="00F425C8" w:rsidRPr="0073603F">
        <w:rPr>
          <w:rFonts w:ascii="Times New Roman" w:hAnsi="Times New Roman" w:cs="Times New Roman"/>
          <w:bCs/>
          <w:szCs w:val="20"/>
          <w:lang w:val="es-CL"/>
        </w:rPr>
        <w:t xml:space="preserve"> sitio </w:t>
      </w:r>
      <w:r w:rsidR="002C6A57" w:rsidRPr="0073603F">
        <w:rPr>
          <w:rFonts w:ascii="Times New Roman" w:hAnsi="Times New Roman" w:cs="Times New Roman"/>
          <w:bCs/>
          <w:szCs w:val="20"/>
          <w:lang w:val="es-CL"/>
        </w:rPr>
        <w:t>web, permi</w:t>
      </w:r>
      <w:r w:rsidR="00F425C8" w:rsidRPr="0073603F">
        <w:rPr>
          <w:rFonts w:ascii="Times New Roman" w:hAnsi="Times New Roman" w:cs="Times New Roman"/>
          <w:bCs/>
          <w:szCs w:val="20"/>
          <w:lang w:val="es-CL"/>
        </w:rPr>
        <w:t>tiendo la edición de productos y</w:t>
      </w:r>
      <w:r w:rsidR="00DA0E8D" w:rsidRPr="0073603F">
        <w:rPr>
          <w:rFonts w:ascii="Times New Roman" w:hAnsi="Times New Roman" w:cs="Times New Roman"/>
          <w:bCs/>
          <w:szCs w:val="20"/>
          <w:lang w:val="es-CL"/>
        </w:rPr>
        <w:t xml:space="preserve"> promociones.</w:t>
      </w:r>
    </w:p>
    <w:p w:rsidR="00EE78CE" w:rsidRPr="0073603F" w:rsidRDefault="00EE78CE" w:rsidP="00BA5DEF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br w:type="page"/>
      </w:r>
    </w:p>
    <w:p w:rsidR="00DF444A" w:rsidRPr="0073603F" w:rsidRDefault="00DF444A" w:rsidP="004E0BC8">
      <w:pPr>
        <w:pStyle w:val="Sinespaciado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Descripción de la situación actual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9146ED" w:rsidRPr="0073603F" w:rsidRDefault="009146ED" w:rsidP="004E0BC8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lang w:val="es-CL"/>
        </w:rPr>
        <w:t>Muebles Veliz es una empresa familiar dedicada a la compra y venta de productos para el hogar, especialmente para el dormitorio, siendo la venta de colchones su principal ingreso. Se ubica en el corazón del barrio Franklin</w:t>
      </w:r>
      <w:r w:rsidR="00DA7D2F" w:rsidRPr="0073603F">
        <w:rPr>
          <w:rFonts w:ascii="Times New Roman" w:hAnsi="Times New Roman" w:cs="Times New Roman"/>
          <w:lang w:val="es-CL"/>
        </w:rPr>
        <w:t xml:space="preserve"> en la comuna de </w:t>
      </w:r>
      <w:r w:rsidR="00281319" w:rsidRPr="0073603F">
        <w:rPr>
          <w:rFonts w:ascii="Times New Roman" w:hAnsi="Times New Roman" w:cs="Times New Roman"/>
          <w:lang w:val="es-CL"/>
        </w:rPr>
        <w:t>Santiago</w:t>
      </w:r>
      <w:r w:rsidRPr="0073603F">
        <w:rPr>
          <w:rFonts w:ascii="Times New Roman" w:hAnsi="Times New Roman" w:cs="Times New Roman"/>
          <w:lang w:val="es-CL"/>
        </w:rPr>
        <w:t xml:space="preserve"> y cuenta con </w:t>
      </w:r>
      <w:r w:rsidR="0011644E" w:rsidRPr="0073603F">
        <w:rPr>
          <w:rFonts w:ascii="Times New Roman" w:hAnsi="Times New Roman" w:cs="Times New Roman"/>
          <w:lang w:val="es-CL"/>
        </w:rPr>
        <w:t>dos</w:t>
      </w:r>
      <w:r w:rsidRPr="0073603F">
        <w:rPr>
          <w:rFonts w:ascii="Times New Roman" w:hAnsi="Times New Roman" w:cs="Times New Roman"/>
          <w:lang w:val="es-CL"/>
        </w:rPr>
        <w:t xml:space="preserve"> locales </w:t>
      </w:r>
      <w:r w:rsidR="00757F7C" w:rsidRPr="0073603F">
        <w:rPr>
          <w:rFonts w:ascii="Times New Roman" w:hAnsi="Times New Roman" w:cs="Times New Roman"/>
          <w:lang w:val="es-CL"/>
        </w:rPr>
        <w:t xml:space="preserve">dentro del </w:t>
      </w:r>
      <w:r w:rsidR="00FD0EEA" w:rsidRPr="0073603F">
        <w:rPr>
          <w:rFonts w:ascii="Times New Roman" w:hAnsi="Times New Roman" w:cs="Times New Roman"/>
          <w:lang w:val="es-CL"/>
        </w:rPr>
        <w:t xml:space="preserve">centro comercial “Las Gangas”, siendo su local principal el </w:t>
      </w:r>
      <w:r w:rsidR="003C5E73" w:rsidRPr="0073603F">
        <w:rPr>
          <w:rFonts w:ascii="Times New Roman" w:hAnsi="Times New Roman" w:cs="Times New Roman"/>
          <w:lang w:val="es-CL"/>
        </w:rPr>
        <w:t xml:space="preserve">que se muestra </w:t>
      </w:r>
      <w:r w:rsidR="00FD0EEA" w:rsidRPr="0073603F">
        <w:rPr>
          <w:rFonts w:ascii="Times New Roman" w:hAnsi="Times New Roman" w:cs="Times New Roman"/>
          <w:lang w:val="es-CL"/>
        </w:rPr>
        <w:t xml:space="preserve">en la siguiente </w:t>
      </w:r>
      <w:r w:rsidR="00573A0F" w:rsidRPr="0073603F">
        <w:rPr>
          <w:rFonts w:ascii="Times New Roman" w:hAnsi="Times New Roman" w:cs="Times New Roman"/>
          <w:lang w:val="es-CL"/>
        </w:rPr>
        <w:t>imagen</w:t>
      </w:r>
      <w:r w:rsidR="00FD0EEA" w:rsidRPr="0073603F">
        <w:rPr>
          <w:rFonts w:ascii="Times New Roman" w:hAnsi="Times New Roman" w:cs="Times New Roman"/>
          <w:lang w:val="es-CL"/>
        </w:rPr>
        <w:t>.</w:t>
      </w:r>
    </w:p>
    <w:p w:rsidR="00A129A2" w:rsidRPr="0073603F" w:rsidRDefault="00A129A2" w:rsidP="00A129A2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noProof/>
          <w:lang w:val="es-CL"/>
        </w:rPr>
        <w:drawing>
          <wp:inline distT="0" distB="0" distL="0" distR="0">
            <wp:extent cx="3891280" cy="2918460"/>
            <wp:effectExtent l="0" t="0" r="0" b="0"/>
            <wp:docPr id="1" name="Imagen 1" descr="C:\Users\usuario\AppData\Local\Microsoft\Windows\INetCache\Content.Word\20170812_171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Word\20170812_1713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25" cy="292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7C" w:rsidRPr="0073603F" w:rsidRDefault="00757F7C" w:rsidP="00E83B87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 xml:space="preserve">Imagen 2.2.1: </w:t>
      </w:r>
      <w:r w:rsidRPr="0073603F">
        <w:rPr>
          <w:rFonts w:ascii="Times New Roman" w:hAnsi="Times New Roman" w:cs="Times New Roman"/>
          <w:lang w:val="es-CL"/>
        </w:rPr>
        <w:t>Local principal Muebles Véliz</w:t>
      </w:r>
    </w:p>
    <w:p w:rsidR="0074193E" w:rsidRPr="0073603F" w:rsidRDefault="0074193E" w:rsidP="00E83B87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</w:p>
    <w:p w:rsidR="00E83B87" w:rsidRPr="0073603F" w:rsidRDefault="00E83B87" w:rsidP="004E0BC8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Hoy en día Muebles Veliz </w:t>
      </w:r>
      <w:r w:rsidR="00897A78" w:rsidRPr="0073603F">
        <w:rPr>
          <w:rFonts w:ascii="Times New Roman" w:hAnsi="Times New Roman" w:cs="Times New Roman"/>
          <w:bCs/>
          <w:lang w:val="es-CL"/>
        </w:rPr>
        <w:t xml:space="preserve">atiende aproximadamente </w:t>
      </w:r>
      <w:r w:rsidR="00573A0F" w:rsidRPr="0073603F">
        <w:rPr>
          <w:rFonts w:ascii="Times New Roman" w:hAnsi="Times New Roman" w:cs="Times New Roman"/>
          <w:bCs/>
          <w:lang w:val="es-CL"/>
        </w:rPr>
        <w:t xml:space="preserve">a </w:t>
      </w:r>
      <w:r w:rsidR="00897A78" w:rsidRPr="0073603F">
        <w:rPr>
          <w:rFonts w:ascii="Times New Roman" w:hAnsi="Times New Roman" w:cs="Times New Roman"/>
          <w:bCs/>
          <w:lang w:val="es-CL"/>
        </w:rPr>
        <w:t>1000 clientes semanalmente</w:t>
      </w:r>
      <w:r w:rsidR="0032192F" w:rsidRPr="0073603F">
        <w:rPr>
          <w:rFonts w:ascii="Times New Roman" w:hAnsi="Times New Roman" w:cs="Times New Roman"/>
          <w:bCs/>
          <w:lang w:val="es-CL"/>
        </w:rPr>
        <w:t xml:space="preserve"> sumando ambos locales</w:t>
      </w:r>
      <w:r w:rsidR="00897A78" w:rsidRPr="0073603F">
        <w:rPr>
          <w:rFonts w:ascii="Times New Roman" w:hAnsi="Times New Roman" w:cs="Times New Roman"/>
          <w:bCs/>
          <w:lang w:val="es-CL"/>
        </w:rPr>
        <w:t>, con un aproximado de 100</w:t>
      </w:r>
      <w:r w:rsidR="0032192F" w:rsidRPr="0073603F">
        <w:rPr>
          <w:rFonts w:ascii="Times New Roman" w:hAnsi="Times New Roman" w:cs="Times New Roman"/>
          <w:bCs/>
          <w:lang w:val="es-CL"/>
        </w:rPr>
        <w:t xml:space="preserve"> clientes</w:t>
      </w:r>
      <w:r w:rsidR="00897A78" w:rsidRPr="0073603F">
        <w:rPr>
          <w:rFonts w:ascii="Times New Roman" w:hAnsi="Times New Roman" w:cs="Times New Roman"/>
          <w:bCs/>
          <w:lang w:val="es-CL"/>
        </w:rPr>
        <w:t xml:space="preserve"> por día hábil y 250 </w:t>
      </w:r>
      <w:r w:rsidR="0032192F" w:rsidRPr="0073603F">
        <w:rPr>
          <w:rFonts w:ascii="Times New Roman" w:hAnsi="Times New Roman" w:cs="Times New Roman"/>
          <w:bCs/>
          <w:lang w:val="es-CL"/>
        </w:rPr>
        <w:t xml:space="preserve">clientes </w:t>
      </w:r>
      <w:r w:rsidR="00897A78" w:rsidRPr="0073603F">
        <w:rPr>
          <w:rFonts w:ascii="Times New Roman" w:hAnsi="Times New Roman" w:cs="Times New Roman"/>
          <w:bCs/>
          <w:lang w:val="es-CL"/>
        </w:rPr>
        <w:t xml:space="preserve">por día </w:t>
      </w:r>
      <w:r w:rsidR="0074193E" w:rsidRPr="0073603F">
        <w:rPr>
          <w:rFonts w:ascii="Times New Roman" w:hAnsi="Times New Roman" w:cs="Times New Roman"/>
          <w:bCs/>
          <w:lang w:val="es-CL"/>
        </w:rPr>
        <w:t>los fines</w:t>
      </w:r>
      <w:r w:rsidR="00897A78" w:rsidRPr="0073603F">
        <w:rPr>
          <w:rFonts w:ascii="Times New Roman" w:hAnsi="Times New Roman" w:cs="Times New Roman"/>
          <w:bCs/>
          <w:lang w:val="es-CL"/>
        </w:rPr>
        <w:t xml:space="preserve"> de semanas</w:t>
      </w:r>
      <w:r w:rsidR="0032192F" w:rsidRPr="0073603F">
        <w:rPr>
          <w:rFonts w:ascii="Times New Roman" w:hAnsi="Times New Roman" w:cs="Times New Roman"/>
          <w:bCs/>
          <w:lang w:val="es-CL"/>
        </w:rPr>
        <w:t>.</w:t>
      </w:r>
    </w:p>
    <w:p w:rsidR="0074193E" w:rsidRPr="0073603F" w:rsidRDefault="0074193E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</w:p>
    <w:p w:rsidR="0074193E" w:rsidRPr="0073603F" w:rsidRDefault="0074193E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32482F" w:rsidRPr="0073603F" w:rsidRDefault="0032482F" w:rsidP="0074193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8C5B56" w:rsidRPr="0073603F" w:rsidRDefault="00E83B87" w:rsidP="003C5E73">
      <w:pPr>
        <w:pStyle w:val="Sinespaciado"/>
        <w:numPr>
          <w:ilvl w:val="0"/>
          <w:numId w:val="4"/>
        </w:numPr>
        <w:spacing w:line="360" w:lineRule="auto"/>
        <w:ind w:left="1077" w:hanging="357"/>
        <w:jc w:val="both"/>
        <w:rPr>
          <w:rFonts w:ascii="Times New Roman" w:hAnsi="Times New Roman" w:cs="Times New Roman"/>
          <w:b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lastRenderedPageBreak/>
        <w:t xml:space="preserve"> Muebles Véliz </w:t>
      </w:r>
      <w:r w:rsidR="00782133" w:rsidRPr="0073603F">
        <w:rPr>
          <w:rFonts w:ascii="Times New Roman" w:hAnsi="Times New Roman" w:cs="Times New Roman"/>
          <w:bCs/>
          <w:lang w:val="es-CL"/>
        </w:rPr>
        <w:t>cuenta con una página web estática con él dominio</w:t>
      </w:r>
      <w:hyperlink r:id="rId11" w:history="1">
        <w:r w:rsidR="00EE78CE" w:rsidRPr="0073603F">
          <w:rPr>
            <w:rStyle w:val="Hipervnculo"/>
            <w:rFonts w:ascii="Times New Roman" w:hAnsi="Times New Roman" w:cs="Times New Roman"/>
            <w:lang w:val="es-CL"/>
          </w:rPr>
          <w:t>www.mueblesveliz.cl</w:t>
        </w:r>
      </w:hyperlink>
      <w:r w:rsidR="0074193E" w:rsidRPr="0073603F">
        <w:rPr>
          <w:rFonts w:ascii="Times New Roman" w:hAnsi="Times New Roman" w:cs="Times New Roman"/>
          <w:bCs/>
          <w:lang w:val="es-CL"/>
        </w:rPr>
        <w:t xml:space="preserve">, </w:t>
      </w:r>
      <w:r w:rsidR="00782133" w:rsidRPr="0073603F">
        <w:rPr>
          <w:rFonts w:ascii="Times New Roman" w:hAnsi="Times New Roman" w:cs="Times New Roman"/>
          <w:bCs/>
          <w:lang w:val="es-CL"/>
        </w:rPr>
        <w:t>una página en</w:t>
      </w:r>
      <w:r w:rsidR="00507D98" w:rsidRPr="0073603F">
        <w:rPr>
          <w:rFonts w:ascii="Times New Roman" w:hAnsi="Times New Roman" w:cs="Times New Roman"/>
          <w:bCs/>
          <w:lang w:val="es-CL"/>
        </w:rPr>
        <w:t xml:space="preserve"> la red social</w:t>
      </w:r>
      <w:r w:rsidR="00782133" w:rsidRPr="0073603F">
        <w:rPr>
          <w:rFonts w:ascii="Times New Roman" w:hAnsi="Times New Roman" w:cs="Times New Roman"/>
          <w:bCs/>
          <w:lang w:val="es-CL"/>
        </w:rPr>
        <w:t xml:space="preserve"> Facebook</w:t>
      </w:r>
      <w:r w:rsidR="00212842" w:rsidRPr="0073603F">
        <w:rPr>
          <w:rFonts w:ascii="Times New Roman" w:hAnsi="Times New Roman" w:cs="Times New Roman"/>
          <w:bCs/>
          <w:lang w:val="es-CL"/>
        </w:rPr>
        <w:t>(</w:t>
      </w:r>
      <w:hyperlink r:id="rId12" w:history="1">
        <w:r w:rsidR="00800E7E" w:rsidRPr="0073603F">
          <w:rPr>
            <w:rStyle w:val="Hipervnculo"/>
            <w:rFonts w:ascii="Times New Roman" w:hAnsi="Times New Roman" w:cs="Times New Roman"/>
            <w:lang w:val="es-CL"/>
          </w:rPr>
          <w:t>www.facebook.com/mueblesycolchonesveliz</w:t>
        </w:r>
      </w:hyperlink>
      <w:r w:rsidR="00212842" w:rsidRPr="0073603F">
        <w:rPr>
          <w:rFonts w:ascii="Times New Roman" w:hAnsi="Times New Roman" w:cs="Times New Roman"/>
          <w:lang w:val="es-CL"/>
        </w:rPr>
        <w:t>)</w:t>
      </w:r>
      <w:r w:rsidR="00782133" w:rsidRPr="0073603F">
        <w:rPr>
          <w:rFonts w:ascii="Times New Roman" w:hAnsi="Times New Roman" w:cs="Times New Roman"/>
          <w:bCs/>
          <w:lang w:val="es-CL"/>
        </w:rPr>
        <w:t xml:space="preserve"> y una tienda en el </w:t>
      </w:r>
      <w:r w:rsidR="00507D98" w:rsidRPr="0073603F">
        <w:rPr>
          <w:rFonts w:ascii="Times New Roman" w:hAnsi="Times New Roman" w:cs="Times New Roman"/>
          <w:bCs/>
          <w:lang w:val="es-CL"/>
        </w:rPr>
        <w:t>sitio web de avisos clasificados Yapo</w:t>
      </w:r>
      <w:r w:rsidR="00212842" w:rsidRPr="0073603F">
        <w:rPr>
          <w:rFonts w:ascii="Times New Roman" w:hAnsi="Times New Roman" w:cs="Times New Roman"/>
          <w:bCs/>
          <w:lang w:val="es-CL"/>
        </w:rPr>
        <w:t xml:space="preserve"> (</w:t>
      </w:r>
      <w:hyperlink r:id="rId13" w:history="1">
        <w:r w:rsidR="00212842" w:rsidRPr="0073603F">
          <w:rPr>
            <w:rStyle w:val="Hipervnculo"/>
            <w:rFonts w:ascii="Times New Roman" w:hAnsi="Times New Roman" w:cs="Times New Roman"/>
            <w:lang w:val="es-CL"/>
          </w:rPr>
          <w:t>www.yapo.cl/tiendas/muebles-veliz</w:t>
        </w:r>
      </w:hyperlink>
      <w:r w:rsidR="00212842" w:rsidRPr="0073603F">
        <w:rPr>
          <w:rFonts w:ascii="Times New Roman" w:hAnsi="Times New Roman" w:cs="Times New Roman"/>
          <w:bCs/>
          <w:lang w:val="es-CL"/>
        </w:rPr>
        <w:t>)</w:t>
      </w:r>
      <w:r w:rsidR="00B21177" w:rsidRPr="0073603F">
        <w:rPr>
          <w:rFonts w:ascii="Times New Roman" w:hAnsi="Times New Roman" w:cs="Times New Roman"/>
          <w:bCs/>
          <w:lang w:val="es-CL"/>
        </w:rPr>
        <w:t>, siendo estos dos últimos los que atr</w:t>
      </w:r>
      <w:r w:rsidR="00281319" w:rsidRPr="0073603F">
        <w:rPr>
          <w:rFonts w:ascii="Times New Roman" w:hAnsi="Times New Roman" w:cs="Times New Roman"/>
          <w:bCs/>
          <w:lang w:val="es-CL"/>
        </w:rPr>
        <w:t>aen un mayor número de clientes</w:t>
      </w:r>
      <w:r w:rsidR="008C5B56" w:rsidRPr="0073603F">
        <w:rPr>
          <w:rFonts w:ascii="Times New Roman" w:hAnsi="Times New Roman" w:cs="Times New Roman"/>
          <w:bCs/>
          <w:lang w:val="es-CL"/>
        </w:rPr>
        <w:t>.</w:t>
      </w:r>
    </w:p>
    <w:p w:rsidR="003C5E73" w:rsidRPr="0073603F" w:rsidRDefault="003C5E73" w:rsidP="003C5E73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</w:p>
    <w:p w:rsidR="003C5E73" w:rsidRPr="0073603F" w:rsidRDefault="003C5E73" w:rsidP="003C5E73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</w:p>
    <w:p w:rsidR="008C5B56" w:rsidRPr="0073603F" w:rsidRDefault="008C5B56" w:rsidP="008C5B56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bCs/>
          <w:lang w:val="es-CL"/>
        </w:rPr>
      </w:pPr>
      <w:r w:rsidRPr="0073603F">
        <w:rPr>
          <w:rFonts w:ascii="Times New Roman" w:hAnsi="Times New Roman" w:cs="Times New Roman"/>
          <w:bCs/>
          <w:noProof/>
          <w:lang w:val="es-CL"/>
        </w:rPr>
        <w:drawing>
          <wp:inline distT="0" distB="0" distL="0" distR="0">
            <wp:extent cx="5792266" cy="3333750"/>
            <wp:effectExtent l="0" t="0" r="0" b="0"/>
            <wp:docPr id="4" name="Imagen 4" descr="C:\Users\usuario\AppData\Local\Microsoft\Windows\INetCache\Content.Word\Pag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Pagin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45" cy="335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B56" w:rsidRPr="0073603F" w:rsidRDefault="008C5B56" w:rsidP="008C5B56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 xml:space="preserve">Imagen 2.2.2: </w:t>
      </w:r>
      <w:r w:rsidRPr="0073603F">
        <w:rPr>
          <w:rFonts w:ascii="Times New Roman" w:hAnsi="Times New Roman" w:cs="Times New Roman"/>
          <w:lang w:val="es-CL"/>
        </w:rPr>
        <w:t>Sitio web</w:t>
      </w:r>
      <w:r w:rsidR="00340E3C" w:rsidRPr="0073603F">
        <w:rPr>
          <w:rFonts w:ascii="Times New Roman" w:hAnsi="Times New Roman" w:cs="Times New Roman"/>
          <w:lang w:val="es-CL"/>
        </w:rPr>
        <w:t xml:space="preserve"> actual de la empresa</w:t>
      </w:r>
      <w:r w:rsidRPr="0073603F">
        <w:rPr>
          <w:rFonts w:ascii="Times New Roman" w:hAnsi="Times New Roman" w:cs="Times New Roman"/>
          <w:lang w:val="es-CL"/>
        </w:rPr>
        <w:t xml:space="preserve"> Muebles Véliz</w:t>
      </w:r>
    </w:p>
    <w:p w:rsidR="008C5B56" w:rsidRPr="0073603F" w:rsidRDefault="008C5B56" w:rsidP="008C5B56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bCs/>
          <w:lang w:val="es-CL"/>
        </w:rPr>
      </w:pPr>
    </w:p>
    <w:p w:rsidR="00281319" w:rsidRPr="0073603F" w:rsidRDefault="00281319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B673B" w:rsidRPr="0073603F" w:rsidRDefault="009B673B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B673B" w:rsidRPr="0073603F" w:rsidRDefault="009B673B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B673B" w:rsidRPr="0073603F" w:rsidRDefault="009B673B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B673B" w:rsidRPr="0073603F" w:rsidRDefault="009B673B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096EE8" w:rsidRPr="0073603F" w:rsidRDefault="00096EE8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B673B" w:rsidRPr="0073603F" w:rsidRDefault="009B673B" w:rsidP="00757F7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B80397" w:rsidRPr="0073603F" w:rsidRDefault="00B80397" w:rsidP="004E0BC8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lastRenderedPageBreak/>
        <w:t>Utiliz</w:t>
      </w:r>
      <w:r w:rsidR="00FB1A65" w:rsidRPr="0073603F">
        <w:rPr>
          <w:rFonts w:ascii="Times New Roman" w:hAnsi="Times New Roman" w:cs="Times New Roman"/>
          <w:bCs/>
          <w:szCs w:val="20"/>
          <w:lang w:val="es-CL"/>
        </w:rPr>
        <w:t>ando la herramienta Google Analy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tics, que ofrece información agrupada del tráfico que llega a los sitios web y entrega informes detallados sobre la cantidad de personas </w:t>
      </w:r>
      <w:r w:rsidR="00AD7708" w:rsidRPr="0073603F">
        <w:rPr>
          <w:rFonts w:ascii="Times New Roman" w:hAnsi="Times New Roman" w:cs="Times New Roman"/>
          <w:bCs/>
          <w:szCs w:val="20"/>
          <w:lang w:val="es-CL"/>
        </w:rPr>
        <w:t>que ingresan a él, se obtuvo lo siguiente:</w:t>
      </w:r>
    </w:p>
    <w:p w:rsidR="00CC02A1" w:rsidRPr="0073603F" w:rsidRDefault="00CC02A1" w:rsidP="004E0BC8">
      <w:pPr>
        <w:pStyle w:val="Sinespaciado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En los últimos 90 días han ingres</w:t>
      </w:r>
      <w:r w:rsidR="0074143C" w:rsidRPr="0073603F">
        <w:rPr>
          <w:rFonts w:ascii="Times New Roman" w:hAnsi="Times New Roman" w:cs="Times New Roman"/>
          <w:bCs/>
          <w:szCs w:val="20"/>
          <w:lang w:val="es-CL"/>
        </w:rPr>
        <w:t xml:space="preserve">ado 400 personas al sitio web </w:t>
      </w:r>
      <w:r w:rsidR="00573A0F" w:rsidRPr="0073603F">
        <w:rPr>
          <w:rFonts w:ascii="Times New Roman" w:hAnsi="Times New Roman" w:cs="Times New Roman"/>
          <w:bCs/>
          <w:szCs w:val="20"/>
          <w:lang w:val="es-CL"/>
        </w:rPr>
        <w:t xml:space="preserve">durando cada sesión 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aproximadamente 2 minutos con 12 segundos</w:t>
      </w:r>
      <w:r w:rsidR="00445F3C" w:rsidRPr="0073603F">
        <w:rPr>
          <w:rFonts w:ascii="Times New Roman" w:hAnsi="Times New Roman" w:cs="Times New Roman"/>
          <w:bCs/>
          <w:szCs w:val="20"/>
          <w:lang w:val="es-CL"/>
        </w:rPr>
        <w:t>, mostrando un aumento</w:t>
      </w:r>
      <w:r w:rsidR="008A5BDD" w:rsidRPr="0073603F">
        <w:rPr>
          <w:rFonts w:ascii="Times New Roman" w:hAnsi="Times New Roman" w:cs="Times New Roman"/>
          <w:bCs/>
          <w:szCs w:val="20"/>
          <w:lang w:val="es-CL"/>
        </w:rPr>
        <w:t xml:space="preserve"> de visitas en el mes en que </w:t>
      </w:r>
      <w:r w:rsidR="00445F3C" w:rsidRPr="0073603F">
        <w:rPr>
          <w:rFonts w:ascii="Times New Roman" w:hAnsi="Times New Roman" w:cs="Times New Roman"/>
          <w:bCs/>
          <w:szCs w:val="20"/>
          <w:lang w:val="es-CL"/>
        </w:rPr>
        <w:t>se creó la página de Facebook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, como se puede</w:t>
      </w:r>
      <w:r w:rsidR="00573A0F" w:rsidRPr="0073603F">
        <w:rPr>
          <w:rFonts w:ascii="Times New Roman" w:hAnsi="Times New Roman" w:cs="Times New Roman"/>
          <w:bCs/>
          <w:szCs w:val="20"/>
          <w:lang w:val="es-CL"/>
        </w:rPr>
        <w:t xml:space="preserve"> observar en el siguiente gráfico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74143C" w:rsidRPr="0073603F" w:rsidRDefault="0074143C" w:rsidP="0074143C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szCs w:val="20"/>
          <w:lang w:val="es-CL"/>
        </w:rPr>
      </w:pPr>
    </w:p>
    <w:p w:rsidR="00A51951" w:rsidRPr="0073603F" w:rsidRDefault="00CC02A1" w:rsidP="00B14425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Cs w:val="20"/>
          <w:lang w:val="es-CL"/>
        </w:rPr>
        <w:drawing>
          <wp:inline distT="0" distB="0" distL="0" distR="0">
            <wp:extent cx="5248275" cy="4018628"/>
            <wp:effectExtent l="0" t="0" r="0" b="1270"/>
            <wp:docPr id="2" name="Imagen 2" descr="C:\Users\usuario\AppData\Local\Microsoft\Windows\INetCache\Content.Word\cant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AppData\Local\Microsoft\Windows\INetCache\Content.Word\cantid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1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A1" w:rsidRPr="0073603F" w:rsidRDefault="000E3671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/>
          <w:bCs/>
          <w:szCs w:val="24"/>
          <w:lang w:val="es-CL"/>
        </w:rPr>
        <w:t>Grafica 2.2.1</w:t>
      </w:r>
      <w:r w:rsidRPr="0073603F">
        <w:rPr>
          <w:rFonts w:ascii="Times New Roman" w:hAnsi="Times New Roman" w:cs="Times New Roman"/>
          <w:bCs/>
          <w:szCs w:val="24"/>
          <w:lang w:val="es-CL"/>
        </w:rPr>
        <w:t>: Audiencia -</w:t>
      </w:r>
      <w:r w:rsidR="00445F3C" w:rsidRPr="0073603F">
        <w:rPr>
          <w:rFonts w:ascii="Times New Roman" w:hAnsi="Times New Roman" w:cs="Times New Roman"/>
          <w:bCs/>
          <w:szCs w:val="24"/>
          <w:lang w:val="es-CL"/>
        </w:rPr>
        <w:t xml:space="preserve"> Google Analitics</w:t>
      </w:r>
      <w:r w:rsidR="00E04F6F" w:rsidRPr="0073603F">
        <w:rPr>
          <w:rFonts w:ascii="Times New Roman" w:hAnsi="Times New Roman" w:cs="Times New Roman"/>
          <w:bCs/>
          <w:szCs w:val="24"/>
          <w:lang w:val="es-CL"/>
        </w:rPr>
        <w:t xml:space="preserve"> – 05/septiembre/2017</w:t>
      </w:r>
      <w:r w:rsidR="007747AE" w:rsidRPr="0073603F">
        <w:rPr>
          <w:rFonts w:ascii="Times New Roman" w:hAnsi="Times New Roman" w:cs="Times New Roman"/>
          <w:bCs/>
          <w:szCs w:val="24"/>
          <w:lang w:val="es-CL"/>
        </w:rPr>
        <w:t>.</w:t>
      </w:r>
    </w:p>
    <w:p w:rsidR="00247E07" w:rsidRPr="0073603F" w:rsidRDefault="00247E07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47E07" w:rsidRPr="0073603F" w:rsidRDefault="00247E07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47E07" w:rsidRPr="0073603F" w:rsidRDefault="00247E07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A4B84" w:rsidRPr="0073603F" w:rsidRDefault="002A4B84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A4B84" w:rsidRPr="0073603F" w:rsidRDefault="002A4B84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A4B84" w:rsidRPr="0073603F" w:rsidRDefault="002A4B84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</w:p>
    <w:p w:rsidR="00247E07" w:rsidRPr="0073603F" w:rsidRDefault="00247E07" w:rsidP="00A51951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0"/>
          <w:lang w:val="es-CL"/>
        </w:rPr>
      </w:pPr>
    </w:p>
    <w:p w:rsidR="00A51951" w:rsidRPr="0073603F" w:rsidRDefault="001109A6" w:rsidP="004E0BC8">
      <w:pPr>
        <w:pStyle w:val="Sinespaciado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lastRenderedPageBreak/>
        <w:t xml:space="preserve">En promedio ingresan 17 personas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diarias al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sitio web,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a continuación</w:t>
      </w:r>
      <w:r w:rsidR="00073E30" w:rsidRPr="0073603F">
        <w:rPr>
          <w:rFonts w:ascii="Times New Roman" w:hAnsi="Times New Roman" w:cs="Times New Roman"/>
          <w:bCs/>
          <w:szCs w:val="20"/>
          <w:lang w:val="es-CL"/>
        </w:rPr>
        <w:t>,</w:t>
      </w:r>
      <w:r w:rsidR="006331F5" w:rsidRPr="0073603F">
        <w:rPr>
          <w:rFonts w:ascii="Times New Roman" w:hAnsi="Times New Roman" w:cs="Times New Roman"/>
          <w:bCs/>
          <w:szCs w:val="20"/>
          <w:lang w:val="es-CL"/>
        </w:rPr>
        <w:t xml:space="preserve"> se muestra el promedio de usuarios que ingresa</w:t>
      </w:r>
      <w:r w:rsidR="001167B1" w:rsidRPr="0073603F">
        <w:rPr>
          <w:rFonts w:ascii="Times New Roman" w:hAnsi="Times New Roman" w:cs="Times New Roman"/>
          <w:bCs/>
          <w:szCs w:val="20"/>
          <w:lang w:val="es-CL"/>
        </w:rPr>
        <w:t xml:space="preserve">ron </w:t>
      </w:r>
      <w:r w:rsidR="006331F5" w:rsidRPr="0073603F">
        <w:rPr>
          <w:rFonts w:ascii="Times New Roman" w:hAnsi="Times New Roman" w:cs="Times New Roman"/>
          <w:bCs/>
          <w:szCs w:val="20"/>
          <w:lang w:val="es-CL"/>
        </w:rPr>
        <w:t xml:space="preserve">mensual, semanal y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diariamente en</w:t>
      </w:r>
      <w:r w:rsidR="001167B1" w:rsidRPr="0073603F">
        <w:rPr>
          <w:rFonts w:ascii="Times New Roman" w:hAnsi="Times New Roman" w:cs="Times New Roman"/>
          <w:bCs/>
          <w:szCs w:val="20"/>
          <w:lang w:val="es-CL"/>
        </w:rPr>
        <w:t xml:space="preserve"> los</w:t>
      </w:r>
      <w:r w:rsidR="006331F5" w:rsidRPr="0073603F">
        <w:rPr>
          <w:rFonts w:ascii="Times New Roman" w:hAnsi="Times New Roman" w:cs="Times New Roman"/>
          <w:bCs/>
          <w:szCs w:val="20"/>
          <w:lang w:val="es-CL"/>
        </w:rPr>
        <w:t xml:space="preserve"> últimos 90 días (con fecha 05/septiembre/2017)</w:t>
      </w:r>
      <w:r w:rsidR="001167B1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073E30" w:rsidRPr="0073603F" w:rsidRDefault="00073E30" w:rsidP="00073E30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AD7708" w:rsidRPr="0073603F" w:rsidRDefault="00A51951" w:rsidP="00CC4D88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/>
          <w:bCs/>
          <w:noProof/>
          <w:sz w:val="24"/>
          <w:szCs w:val="20"/>
          <w:lang w:val="es-CL"/>
        </w:rPr>
        <w:drawing>
          <wp:inline distT="0" distB="0" distL="0" distR="0">
            <wp:extent cx="5448770" cy="4213860"/>
            <wp:effectExtent l="0" t="0" r="0" b="0"/>
            <wp:docPr id="3" name="Imagen 3" descr="C:\Users\usuario\AppData\Local\Microsoft\Windows\INetCache\Content.Word\prome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promed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636" cy="42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71" w:rsidRPr="0073603F">
        <w:rPr>
          <w:rFonts w:ascii="Times New Roman" w:hAnsi="Times New Roman" w:cs="Times New Roman"/>
          <w:b/>
          <w:bCs/>
          <w:szCs w:val="24"/>
          <w:lang w:val="es-CL"/>
        </w:rPr>
        <w:t xml:space="preserve"> Grafica 2.2.2</w:t>
      </w:r>
      <w:r w:rsidR="000E3671" w:rsidRPr="0073603F">
        <w:rPr>
          <w:rFonts w:ascii="Times New Roman" w:hAnsi="Times New Roman" w:cs="Times New Roman"/>
          <w:bCs/>
          <w:szCs w:val="24"/>
          <w:lang w:val="es-CL"/>
        </w:rPr>
        <w:t>: U</w:t>
      </w:r>
      <w:r w:rsidR="001167B1" w:rsidRPr="0073603F">
        <w:rPr>
          <w:rFonts w:ascii="Times New Roman" w:hAnsi="Times New Roman" w:cs="Times New Roman"/>
          <w:bCs/>
          <w:szCs w:val="24"/>
          <w:lang w:val="es-CL"/>
        </w:rPr>
        <w:t>suarios activos</w:t>
      </w:r>
      <w:r w:rsidR="000E3671" w:rsidRPr="0073603F">
        <w:rPr>
          <w:rFonts w:ascii="Times New Roman" w:hAnsi="Times New Roman" w:cs="Times New Roman"/>
          <w:bCs/>
          <w:szCs w:val="24"/>
          <w:lang w:val="es-CL"/>
        </w:rPr>
        <w:t xml:space="preserve"> -</w:t>
      </w:r>
      <w:r w:rsidRPr="0073603F">
        <w:rPr>
          <w:rFonts w:ascii="Times New Roman" w:hAnsi="Times New Roman" w:cs="Times New Roman"/>
          <w:bCs/>
          <w:szCs w:val="24"/>
          <w:lang w:val="es-CL"/>
        </w:rPr>
        <w:t xml:space="preserve"> Google Analitics – 05/septiembre/2017</w:t>
      </w:r>
      <w:r w:rsidR="007747AE" w:rsidRPr="0073603F">
        <w:rPr>
          <w:rFonts w:ascii="Times New Roman" w:hAnsi="Times New Roman" w:cs="Times New Roman"/>
          <w:bCs/>
          <w:szCs w:val="24"/>
          <w:lang w:val="es-CL"/>
        </w:rPr>
        <w:t>.</w:t>
      </w:r>
    </w:p>
    <w:p w:rsidR="00CC02A1" w:rsidRPr="0073603F" w:rsidRDefault="00CC02A1" w:rsidP="0007178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07178E" w:rsidRPr="0073603F" w:rsidRDefault="0007178E" w:rsidP="0007178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507D98" w:rsidRPr="0073603F" w:rsidRDefault="00507D98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216A11" w:rsidRPr="0073603F" w:rsidRDefault="00216A11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216A11" w:rsidRPr="0073603F" w:rsidRDefault="00216A11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216A11" w:rsidRPr="0073603F" w:rsidRDefault="00216A11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216A11" w:rsidRPr="0073603F" w:rsidRDefault="00216A11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216A11" w:rsidRPr="0073603F" w:rsidRDefault="00216A11" w:rsidP="00507D9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</w:p>
    <w:p w:rsidR="000014DC" w:rsidRPr="0073603F" w:rsidRDefault="000014DC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B773A1" w:rsidRPr="0073603F" w:rsidRDefault="00B773A1" w:rsidP="004E0BC8">
      <w:pPr>
        <w:pStyle w:val="Sinespaciado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Descripción del problema</w:t>
      </w:r>
    </w:p>
    <w:p w:rsidR="00507D98" w:rsidRPr="0073603F" w:rsidRDefault="00FC7127" w:rsidP="004E0BC8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Los problemas que presenta</w:t>
      </w:r>
      <w:r w:rsidR="002B3A8F" w:rsidRPr="0073603F">
        <w:rPr>
          <w:rFonts w:ascii="Times New Roman" w:hAnsi="Times New Roman" w:cs="Times New Roman"/>
          <w:bCs/>
          <w:szCs w:val="20"/>
          <w:lang w:val="es-CL"/>
        </w:rPr>
        <w:t xml:space="preserve"> la</w:t>
      </w:r>
      <w:r w:rsidR="000B15D0" w:rsidRPr="0073603F">
        <w:rPr>
          <w:rFonts w:ascii="Times New Roman" w:hAnsi="Times New Roman" w:cs="Times New Roman"/>
          <w:bCs/>
          <w:szCs w:val="20"/>
          <w:lang w:val="es-CL"/>
        </w:rPr>
        <w:t xml:space="preserve"> empresa</w:t>
      </w:r>
      <w:r w:rsidR="002B3A8F" w:rsidRPr="0073603F">
        <w:rPr>
          <w:rFonts w:ascii="Times New Roman" w:hAnsi="Times New Roman" w:cs="Times New Roman"/>
          <w:bCs/>
          <w:szCs w:val="20"/>
          <w:lang w:val="es-CL"/>
        </w:rPr>
        <w:t xml:space="preserve"> “Muebles Véliz”</w:t>
      </w:r>
      <w:r w:rsidR="000B15D0" w:rsidRPr="0073603F">
        <w:rPr>
          <w:rFonts w:ascii="Times New Roman" w:hAnsi="Times New Roman" w:cs="Times New Roman"/>
          <w:bCs/>
          <w:szCs w:val="20"/>
          <w:lang w:val="es-CL"/>
        </w:rPr>
        <w:t xml:space="preserve"> son los siguientes:</w:t>
      </w:r>
    </w:p>
    <w:p w:rsidR="000B15D0" w:rsidRPr="0073603F" w:rsidRDefault="00C0139A" w:rsidP="004E0BC8">
      <w:pPr>
        <w:pStyle w:val="Sinespaciado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sitio web no</w:t>
      </w:r>
      <w:r w:rsidR="000B15D0" w:rsidRPr="0073603F">
        <w:rPr>
          <w:rFonts w:ascii="Times New Roman" w:hAnsi="Times New Roman" w:cs="Times New Roman"/>
          <w:bCs/>
          <w:szCs w:val="20"/>
          <w:lang w:val="es-CL"/>
        </w:rPr>
        <w:t xml:space="preserve"> presenta opciones para realizar ventas en línea</w:t>
      </w:r>
      <w:r w:rsidR="00DA2070" w:rsidRPr="0073603F">
        <w:rPr>
          <w:rFonts w:ascii="Times New Roman" w:hAnsi="Times New Roman" w:cs="Times New Roman"/>
          <w:bCs/>
          <w:szCs w:val="20"/>
          <w:lang w:val="es-CL"/>
        </w:rPr>
        <w:t>,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por lo tanto,</w:t>
      </w:r>
      <w:r w:rsidR="00DA2070" w:rsidRPr="0073603F">
        <w:rPr>
          <w:rFonts w:ascii="Times New Roman" w:hAnsi="Times New Roman" w:cs="Times New Roman"/>
          <w:bCs/>
          <w:szCs w:val="20"/>
          <w:lang w:val="es-CL"/>
        </w:rPr>
        <w:t xml:space="preserve"> los clientes están obligados a dirigirse p</w:t>
      </w:r>
      <w:r w:rsidR="00FC7127" w:rsidRPr="0073603F">
        <w:rPr>
          <w:rFonts w:ascii="Times New Roman" w:hAnsi="Times New Roman" w:cs="Times New Roman"/>
          <w:bCs/>
          <w:szCs w:val="20"/>
          <w:lang w:val="es-CL"/>
        </w:rPr>
        <w:t>ersonalmente</w:t>
      </w:r>
      <w:r w:rsidR="001055E2" w:rsidRPr="0073603F">
        <w:rPr>
          <w:rFonts w:ascii="Times New Roman" w:hAnsi="Times New Roman" w:cs="Times New Roman"/>
          <w:bCs/>
          <w:szCs w:val="20"/>
          <w:lang w:val="es-CL"/>
        </w:rPr>
        <w:t xml:space="preserve"> a la empresa</w:t>
      </w:r>
      <w:r w:rsidR="00DA2070" w:rsidRPr="0073603F">
        <w:rPr>
          <w:rFonts w:ascii="Times New Roman" w:hAnsi="Times New Roman" w:cs="Times New Roman"/>
          <w:bCs/>
          <w:szCs w:val="20"/>
          <w:lang w:val="es-CL"/>
        </w:rPr>
        <w:t xml:space="preserve">. </w:t>
      </w:r>
    </w:p>
    <w:p w:rsidR="000B15D0" w:rsidRPr="0073603F" w:rsidRDefault="005A199E" w:rsidP="005A199E">
      <w:pPr>
        <w:pStyle w:val="Sinespaciado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La empresa no</w:t>
      </w:r>
      <w:r w:rsidR="001055E2" w:rsidRPr="0073603F">
        <w:rPr>
          <w:rFonts w:ascii="Times New Roman" w:hAnsi="Times New Roman" w:cs="Times New Roman"/>
          <w:bCs/>
          <w:lang w:val="es-CL"/>
        </w:rPr>
        <w:t xml:space="preserve"> cuenta con sistemas de inventario, llevando la gestión y control de existencias en un cuaderno</w:t>
      </w:r>
      <w:r w:rsidRPr="0073603F">
        <w:rPr>
          <w:rFonts w:ascii="Times New Roman" w:hAnsi="Times New Roman" w:cs="Times New Roman"/>
          <w:bCs/>
          <w:lang w:val="es-CL"/>
        </w:rPr>
        <w:t xml:space="preserve">, en </w:t>
      </w:r>
      <w:r w:rsidR="00F041A5" w:rsidRPr="0073603F">
        <w:rPr>
          <w:rFonts w:ascii="Times New Roman" w:hAnsi="Times New Roman" w:cs="Times New Roman"/>
          <w:bCs/>
          <w:lang w:val="es-CL"/>
        </w:rPr>
        <w:t>consecuencia, la</w:t>
      </w:r>
      <w:r w:rsidR="00A20ECE" w:rsidRPr="0073603F">
        <w:rPr>
          <w:rFonts w:ascii="Times New Roman" w:hAnsi="Times New Roman" w:cs="Times New Roman"/>
          <w:bCs/>
          <w:lang w:val="es-CL"/>
        </w:rPr>
        <w:t xml:space="preserve"> información</w:t>
      </w:r>
      <w:r w:rsidR="00792FE8" w:rsidRPr="0073603F">
        <w:rPr>
          <w:rFonts w:ascii="Times New Roman" w:hAnsi="Times New Roman" w:cs="Times New Roman"/>
          <w:bCs/>
          <w:lang w:val="es-CL"/>
        </w:rPr>
        <w:t xml:space="preserve"> no está </w:t>
      </w:r>
      <w:r w:rsidR="001055E2" w:rsidRPr="0073603F">
        <w:rPr>
          <w:rFonts w:ascii="Times New Roman" w:hAnsi="Times New Roman" w:cs="Times New Roman"/>
          <w:bCs/>
          <w:lang w:val="es-CL"/>
        </w:rPr>
        <w:t xml:space="preserve">actualizada </w:t>
      </w:r>
      <w:r w:rsidRPr="0073603F">
        <w:rPr>
          <w:rFonts w:ascii="Times New Roman" w:hAnsi="Times New Roman" w:cs="Times New Roman"/>
          <w:bCs/>
          <w:lang w:val="es-CL"/>
        </w:rPr>
        <w:t xml:space="preserve">y </w:t>
      </w:r>
      <w:r w:rsidR="00A20ECE" w:rsidRPr="0073603F">
        <w:rPr>
          <w:rFonts w:ascii="Times New Roman" w:hAnsi="Times New Roman" w:cs="Times New Roman"/>
          <w:bCs/>
          <w:lang w:val="es-CL"/>
        </w:rPr>
        <w:t>l</w:t>
      </w:r>
      <w:r w:rsidR="000B15D0" w:rsidRPr="0073603F">
        <w:rPr>
          <w:rFonts w:ascii="Times New Roman" w:hAnsi="Times New Roman" w:cs="Times New Roman"/>
          <w:bCs/>
          <w:lang w:val="es-CL"/>
        </w:rPr>
        <w:t>os trabajadores</w:t>
      </w:r>
      <w:r w:rsidR="00F041A5">
        <w:rPr>
          <w:rFonts w:ascii="Times New Roman" w:hAnsi="Times New Roman" w:cs="Times New Roman"/>
          <w:bCs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lang w:val="es-CL"/>
        </w:rPr>
        <w:t>pierden tiempo</w:t>
      </w:r>
      <w:r w:rsidR="00CC76A3" w:rsidRPr="0073603F">
        <w:rPr>
          <w:rFonts w:ascii="Times New Roman" w:hAnsi="Times New Roman" w:cs="Times New Roman"/>
          <w:bCs/>
          <w:lang w:val="es-CL"/>
        </w:rPr>
        <w:t xml:space="preserve"> valioso en buscar productos que están agotados</w:t>
      </w:r>
      <w:r w:rsidR="00792FE8" w:rsidRPr="0073603F">
        <w:rPr>
          <w:rFonts w:ascii="Times New Roman" w:hAnsi="Times New Roman" w:cs="Times New Roman"/>
          <w:bCs/>
          <w:lang w:val="es-CL"/>
        </w:rPr>
        <w:t>.</w:t>
      </w:r>
    </w:p>
    <w:p w:rsidR="00C0139A" w:rsidRPr="0073603F" w:rsidRDefault="000B15D0" w:rsidP="00C0139A">
      <w:pPr>
        <w:pStyle w:val="Sinespaciado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El sitio web </w:t>
      </w:r>
      <w:r w:rsidR="00C0139A" w:rsidRPr="0073603F">
        <w:rPr>
          <w:rFonts w:ascii="Times New Roman" w:hAnsi="Times New Roman" w:cs="Times New Roman"/>
          <w:bCs/>
          <w:szCs w:val="20"/>
          <w:lang w:val="es-CL"/>
        </w:rPr>
        <w:t>es estático y</w:t>
      </w:r>
      <w:r w:rsidR="00543F3B" w:rsidRPr="0073603F">
        <w:rPr>
          <w:rFonts w:ascii="Times New Roman" w:hAnsi="Times New Roman" w:cs="Times New Roman"/>
          <w:bCs/>
          <w:szCs w:val="20"/>
          <w:lang w:val="es-CL"/>
        </w:rPr>
        <w:t xml:space="preserve"> por obligación hay que ingresar al código para</w:t>
      </w:r>
      <w:r w:rsidR="00CC76A3" w:rsidRPr="0073603F">
        <w:rPr>
          <w:rFonts w:ascii="Times New Roman" w:hAnsi="Times New Roman" w:cs="Times New Roman"/>
          <w:bCs/>
          <w:szCs w:val="20"/>
          <w:lang w:val="es-CL"/>
        </w:rPr>
        <w:t xml:space="preserve"> poder modificar sus contenidos</w:t>
      </w:r>
      <w:r w:rsidR="00792FE8" w:rsidRPr="0073603F">
        <w:rPr>
          <w:rFonts w:ascii="Times New Roman" w:hAnsi="Times New Roman" w:cs="Times New Roman"/>
          <w:bCs/>
          <w:szCs w:val="20"/>
          <w:lang w:val="es-CL"/>
        </w:rPr>
        <w:t xml:space="preserve">, sin mencionar que la información </w:t>
      </w:r>
      <w:r w:rsidR="00DA2070" w:rsidRPr="0073603F">
        <w:rPr>
          <w:rFonts w:ascii="Times New Roman" w:hAnsi="Times New Roman" w:cs="Times New Roman"/>
          <w:bCs/>
          <w:szCs w:val="20"/>
          <w:lang w:val="es-CL"/>
        </w:rPr>
        <w:t>n</w:t>
      </w:r>
      <w:r w:rsidR="00792FE8" w:rsidRPr="0073603F">
        <w:rPr>
          <w:rFonts w:ascii="Times New Roman" w:hAnsi="Times New Roman" w:cs="Times New Roman"/>
          <w:bCs/>
          <w:szCs w:val="20"/>
          <w:lang w:val="es-CL"/>
        </w:rPr>
        <w:t>o se encuentra bien estructurada</w:t>
      </w:r>
      <w:r w:rsidR="00C0139A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073E30" w:rsidRPr="0073603F" w:rsidRDefault="00543F3B" w:rsidP="004272D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Esto</w:t>
      </w:r>
      <w:r w:rsidR="00BF135A" w:rsidRPr="0073603F">
        <w:rPr>
          <w:rFonts w:ascii="Times New Roman" w:hAnsi="Times New Roman" w:cs="Times New Roman"/>
          <w:bCs/>
          <w:szCs w:val="20"/>
          <w:lang w:val="es-CL"/>
        </w:rPr>
        <w:t>s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problemas causan un alto porcentaje de ventas sin concretar y no permiten captar adecuadamente a los clientes que ingresan en el sitio web</w:t>
      </w:r>
      <w:r w:rsidR="00CA66D3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4272D8" w:rsidRPr="0073603F" w:rsidRDefault="004272D8" w:rsidP="004272D8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En </w:t>
      </w:r>
      <w:r w:rsidR="005B0AEC" w:rsidRPr="0073603F">
        <w:rPr>
          <w:rFonts w:ascii="Times New Roman" w:hAnsi="Times New Roman" w:cs="Times New Roman"/>
          <w:bCs/>
          <w:szCs w:val="20"/>
          <w:lang w:val="es-CL"/>
        </w:rPr>
        <w:t>resumen,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el problema principal de este proyecto es que no se aprovecha de una manera óptima el sitio web</w:t>
      </w:r>
      <w:r w:rsidR="003439BE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30694B" w:rsidRPr="0073603F" w:rsidRDefault="00CA3AC1" w:rsidP="0030694B">
      <w:pPr>
        <w:pStyle w:val="Sinespaciado"/>
        <w:spacing w:line="360" w:lineRule="auto"/>
        <w:ind w:left="1080"/>
        <w:jc w:val="both"/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  <w:r w:rsidRPr="0073603F">
        <w:rPr>
          <w:rFonts w:ascii="Times New Roman" w:hAnsi="Times New Roman" w:cs="Times New Roman"/>
          <w:bCs/>
          <w:color w:val="FF0000"/>
          <w:sz w:val="24"/>
          <w:szCs w:val="20"/>
          <w:lang w:val="es-CL"/>
        </w:rPr>
        <w:tab/>
      </w:r>
    </w:p>
    <w:p w:rsidR="0030694B" w:rsidRPr="0073603F" w:rsidRDefault="0030694B">
      <w:pPr>
        <w:rPr>
          <w:rFonts w:ascii="Times New Roman" w:hAnsi="Times New Roman" w:cs="Times New Roman"/>
          <w:b/>
          <w:bCs/>
          <w:sz w:val="28"/>
          <w:szCs w:val="20"/>
          <w:highlight w:val="lightGray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highlight w:val="lightGray"/>
        </w:rPr>
        <w:br w:type="page"/>
      </w:r>
    </w:p>
    <w:p w:rsidR="0030694B" w:rsidRPr="0073603F" w:rsidRDefault="00B773A1" w:rsidP="004E0BC8">
      <w:pPr>
        <w:pStyle w:val="Sinespaciado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Objetivos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0C47BC" w:rsidRPr="0073603F" w:rsidRDefault="00B773A1" w:rsidP="004E0BC8">
      <w:pPr>
        <w:pStyle w:val="Sinespaciado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General</w:t>
      </w:r>
      <w:r w:rsidR="000F1266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487AFC" w:rsidRPr="0073603F" w:rsidRDefault="0099357F" w:rsidP="0036675B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</w:t>
      </w:r>
      <w:r w:rsidR="003D5CC1" w:rsidRPr="0073603F">
        <w:rPr>
          <w:rFonts w:ascii="Times New Roman" w:hAnsi="Times New Roman" w:cs="Times New Roman"/>
          <w:bCs/>
          <w:szCs w:val="20"/>
          <w:lang w:val="es-CL"/>
        </w:rPr>
        <w:t>mplem</w:t>
      </w:r>
      <w:r w:rsidR="009E1B6D" w:rsidRPr="0073603F">
        <w:rPr>
          <w:rFonts w:ascii="Times New Roman" w:hAnsi="Times New Roman" w:cs="Times New Roman"/>
          <w:bCs/>
          <w:szCs w:val="20"/>
          <w:lang w:val="es-CL"/>
        </w:rPr>
        <w:t>e</w:t>
      </w:r>
      <w:r w:rsidR="00DE35BE" w:rsidRPr="0073603F">
        <w:rPr>
          <w:rFonts w:ascii="Times New Roman" w:hAnsi="Times New Roman" w:cs="Times New Roman"/>
          <w:bCs/>
          <w:szCs w:val="20"/>
          <w:lang w:val="es-CL"/>
        </w:rPr>
        <w:t xml:space="preserve">ntar un sistema web </w:t>
      </w:r>
      <w:r w:rsidR="005D36A0" w:rsidRPr="0073603F">
        <w:rPr>
          <w:rFonts w:ascii="Times New Roman" w:hAnsi="Times New Roman" w:cs="Times New Roman"/>
          <w:bCs/>
          <w:szCs w:val="20"/>
          <w:lang w:val="es-CL"/>
        </w:rPr>
        <w:t>que permita</w:t>
      </w:r>
      <w:r w:rsidR="00D24791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7B4299" w:rsidRPr="0073603F">
        <w:rPr>
          <w:rFonts w:ascii="Times New Roman" w:hAnsi="Times New Roman" w:cs="Times New Roman"/>
          <w:bCs/>
          <w:szCs w:val="20"/>
          <w:lang w:val="es-CL"/>
        </w:rPr>
        <w:t xml:space="preserve">ventas en línea, </w:t>
      </w:r>
      <w:r w:rsidR="005D36A0" w:rsidRPr="0073603F">
        <w:rPr>
          <w:rFonts w:ascii="Times New Roman" w:hAnsi="Times New Roman" w:cs="Times New Roman"/>
          <w:bCs/>
          <w:szCs w:val="20"/>
          <w:lang w:val="es-CL"/>
        </w:rPr>
        <w:t>gestión</w:t>
      </w:r>
      <w:r w:rsidR="00D24791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5D36A0" w:rsidRPr="0073603F">
        <w:rPr>
          <w:rFonts w:ascii="Times New Roman" w:hAnsi="Times New Roman" w:cs="Times New Roman"/>
          <w:bCs/>
          <w:szCs w:val="20"/>
          <w:lang w:val="es-CL"/>
        </w:rPr>
        <w:t>de</w:t>
      </w:r>
      <w:r w:rsidR="005E5B79" w:rsidRPr="0073603F">
        <w:rPr>
          <w:rFonts w:ascii="Times New Roman" w:hAnsi="Times New Roman" w:cs="Times New Roman"/>
          <w:bCs/>
          <w:szCs w:val="20"/>
          <w:lang w:val="es-CL"/>
        </w:rPr>
        <w:t xml:space="preserve"> inventario</w:t>
      </w:r>
      <w:r w:rsidR="007B4299" w:rsidRPr="0073603F">
        <w:rPr>
          <w:rFonts w:ascii="Times New Roman" w:hAnsi="Times New Roman" w:cs="Times New Roman"/>
          <w:bCs/>
          <w:szCs w:val="20"/>
          <w:lang w:val="es-CL"/>
        </w:rPr>
        <w:t xml:space="preserve"> y </w:t>
      </w:r>
      <w:r w:rsidR="005D36A0" w:rsidRPr="0073603F">
        <w:rPr>
          <w:rFonts w:ascii="Times New Roman" w:hAnsi="Times New Roman" w:cs="Times New Roman"/>
          <w:bCs/>
          <w:szCs w:val="20"/>
          <w:lang w:val="es-CL"/>
        </w:rPr>
        <w:t xml:space="preserve">modificación de </w:t>
      </w:r>
      <w:r w:rsidR="007B4299" w:rsidRPr="0073603F">
        <w:rPr>
          <w:rFonts w:ascii="Times New Roman" w:hAnsi="Times New Roman" w:cs="Times New Roman"/>
          <w:bCs/>
          <w:szCs w:val="20"/>
          <w:lang w:val="es-CL"/>
        </w:rPr>
        <w:t>contenidos web</w:t>
      </w:r>
      <w:r w:rsidR="00D24791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966704" w:rsidRPr="00EF3971">
        <w:rPr>
          <w:rFonts w:ascii="Times New Roman" w:hAnsi="Times New Roman" w:cs="Times New Roman"/>
          <w:bCs/>
          <w:szCs w:val="20"/>
          <w:lang w:val="es-CL"/>
        </w:rPr>
        <w:t xml:space="preserve">con el fin de </w:t>
      </w:r>
      <w:r w:rsidR="0036675B" w:rsidRPr="00EF3971">
        <w:rPr>
          <w:rFonts w:ascii="Times New Roman" w:hAnsi="Times New Roman" w:cs="Times New Roman"/>
          <w:bCs/>
          <w:szCs w:val="20"/>
          <w:lang w:val="es-CL"/>
        </w:rPr>
        <w:t>aumentar las ventas</w:t>
      </w:r>
      <w:r w:rsidR="00966704" w:rsidRPr="0073603F">
        <w:rPr>
          <w:rFonts w:ascii="Times New Roman" w:hAnsi="Times New Roman" w:cs="Times New Roman"/>
          <w:bCs/>
          <w:szCs w:val="20"/>
          <w:lang w:val="es-CL"/>
        </w:rPr>
        <w:t>, apoyar a la toma de decisiones</w:t>
      </w:r>
      <w:r w:rsidR="005D36A0" w:rsidRPr="0073603F">
        <w:rPr>
          <w:rFonts w:ascii="Times New Roman" w:hAnsi="Times New Roman" w:cs="Times New Roman"/>
          <w:bCs/>
          <w:szCs w:val="20"/>
          <w:lang w:val="es-CL"/>
        </w:rPr>
        <w:t xml:space="preserve"> y</w:t>
      </w:r>
      <w:r w:rsidR="00FB3F44" w:rsidRPr="0073603F">
        <w:rPr>
          <w:rFonts w:ascii="Times New Roman" w:hAnsi="Times New Roman" w:cs="Times New Roman"/>
          <w:bCs/>
          <w:szCs w:val="20"/>
          <w:lang w:val="es-CL"/>
        </w:rPr>
        <w:t xml:space="preserve"> mejorar la atención de los clientes</w:t>
      </w:r>
      <w:r w:rsidR="007B4299" w:rsidRPr="0073603F">
        <w:rPr>
          <w:rFonts w:ascii="Times New Roman" w:hAnsi="Times New Roman" w:cs="Times New Roman"/>
          <w:bCs/>
          <w:szCs w:val="20"/>
          <w:lang w:val="es-CL"/>
        </w:rPr>
        <w:t xml:space="preserve"> en la empresa Muebles Véliz.</w:t>
      </w:r>
    </w:p>
    <w:p w:rsidR="0036675B" w:rsidRPr="0073603F" w:rsidRDefault="0036675B" w:rsidP="0036675B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</w:p>
    <w:p w:rsidR="00D14E78" w:rsidRPr="0073603F" w:rsidRDefault="00B773A1" w:rsidP="004E0BC8">
      <w:pPr>
        <w:pStyle w:val="Sinespaciado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Específicos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6957A3" w:rsidRPr="0073603F" w:rsidRDefault="0049313A" w:rsidP="004E0BC8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Incorporar</w:t>
      </w:r>
      <w:r w:rsidR="00F041A5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0C40EC" w:rsidRPr="0073603F">
        <w:rPr>
          <w:rFonts w:ascii="Times New Roman" w:hAnsi="Times New Roman" w:cs="Times New Roman"/>
          <w:bCs/>
          <w:szCs w:val="20"/>
          <w:lang w:val="es-CL"/>
        </w:rPr>
        <w:t xml:space="preserve">un </w:t>
      </w:r>
      <w:r w:rsidR="0013499A" w:rsidRPr="0073603F">
        <w:rPr>
          <w:rFonts w:ascii="Times New Roman" w:hAnsi="Times New Roman" w:cs="Times New Roman"/>
          <w:bCs/>
          <w:szCs w:val="20"/>
          <w:lang w:val="es-CL"/>
        </w:rPr>
        <w:t>gestor de conteni</w:t>
      </w:r>
      <w:r w:rsidR="00AF0355" w:rsidRPr="0073603F">
        <w:rPr>
          <w:rFonts w:ascii="Times New Roman" w:hAnsi="Times New Roman" w:cs="Times New Roman"/>
          <w:bCs/>
          <w:szCs w:val="20"/>
          <w:lang w:val="es-CL"/>
        </w:rPr>
        <w:t>do para el comercio electrónico con el fin de</w:t>
      </w:r>
      <w:r w:rsidR="00F041A5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6957A3" w:rsidRPr="0073603F">
        <w:rPr>
          <w:rFonts w:ascii="Times New Roman" w:hAnsi="Times New Roman" w:cs="Times New Roman"/>
          <w:bCs/>
          <w:szCs w:val="20"/>
          <w:lang w:val="es-CL"/>
        </w:rPr>
        <w:t>entregar a los clientes nuevos medios de compra y pago.</w:t>
      </w:r>
    </w:p>
    <w:p w:rsidR="00EE3D8E" w:rsidRPr="0073603F" w:rsidRDefault="003345C6" w:rsidP="004E0BC8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Diseñar y desarrollar</w:t>
      </w:r>
      <w:r w:rsidR="006F63F3" w:rsidRPr="0073603F">
        <w:rPr>
          <w:rFonts w:ascii="Times New Roman" w:hAnsi="Times New Roman" w:cs="Times New Roman"/>
          <w:bCs/>
          <w:szCs w:val="20"/>
          <w:lang w:val="es-CL"/>
        </w:rPr>
        <w:t xml:space="preserve"> un </w:t>
      </w:r>
      <w:r w:rsidR="004957E1" w:rsidRPr="0073603F">
        <w:rPr>
          <w:rFonts w:ascii="Times New Roman" w:hAnsi="Times New Roman" w:cs="Times New Roman"/>
          <w:bCs/>
          <w:szCs w:val="20"/>
          <w:lang w:val="es-CL"/>
        </w:rPr>
        <w:t xml:space="preserve">sistema </w:t>
      </w:r>
      <w:r w:rsidR="006F63F3" w:rsidRPr="0073603F">
        <w:rPr>
          <w:rFonts w:ascii="Times New Roman" w:hAnsi="Times New Roman" w:cs="Times New Roman"/>
          <w:bCs/>
          <w:szCs w:val="20"/>
          <w:lang w:val="es-CL"/>
        </w:rPr>
        <w:t>inv</w:t>
      </w:r>
      <w:r w:rsidR="000317D2" w:rsidRPr="0073603F">
        <w:rPr>
          <w:rFonts w:ascii="Times New Roman" w:hAnsi="Times New Roman" w:cs="Times New Roman"/>
          <w:bCs/>
          <w:szCs w:val="20"/>
          <w:lang w:val="es-CL"/>
        </w:rPr>
        <w:t xml:space="preserve">entario </w:t>
      </w:r>
      <w:r w:rsidR="00794225" w:rsidRPr="0073603F">
        <w:rPr>
          <w:rFonts w:ascii="Times New Roman" w:hAnsi="Times New Roman" w:cs="Times New Roman"/>
          <w:bCs/>
          <w:szCs w:val="20"/>
          <w:lang w:val="es-CL"/>
        </w:rPr>
        <w:t>online</w:t>
      </w:r>
      <w:r w:rsidR="00E6714D" w:rsidRPr="0073603F">
        <w:rPr>
          <w:rFonts w:ascii="Times New Roman" w:hAnsi="Times New Roman" w:cs="Times New Roman"/>
          <w:bCs/>
          <w:szCs w:val="20"/>
          <w:lang w:val="es-CL"/>
        </w:rPr>
        <w:t xml:space="preserve"> para</w:t>
      </w:r>
      <w:r w:rsidR="00F041A5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0659A6" w:rsidRPr="0073603F">
        <w:rPr>
          <w:rFonts w:ascii="Times New Roman" w:hAnsi="Times New Roman" w:cs="Times New Roman"/>
          <w:bCs/>
          <w:szCs w:val="20"/>
          <w:lang w:val="es-CL"/>
        </w:rPr>
        <w:t>entregar a trabajadores</w:t>
      </w:r>
      <w:r w:rsidR="0036675B" w:rsidRPr="0073603F">
        <w:rPr>
          <w:rFonts w:ascii="Times New Roman" w:hAnsi="Times New Roman" w:cs="Times New Roman"/>
          <w:bCs/>
          <w:szCs w:val="20"/>
          <w:lang w:val="es-CL"/>
        </w:rPr>
        <w:t xml:space="preserve"> un</w:t>
      </w:r>
      <w:r w:rsidR="000659A6" w:rsidRPr="0073603F">
        <w:rPr>
          <w:rFonts w:ascii="Times New Roman" w:hAnsi="Times New Roman" w:cs="Times New Roman"/>
          <w:bCs/>
          <w:szCs w:val="20"/>
          <w:lang w:val="es-CL"/>
        </w:rPr>
        <w:t>a</w:t>
      </w:r>
      <w:r w:rsidR="0036675B" w:rsidRPr="0073603F">
        <w:rPr>
          <w:rFonts w:ascii="Times New Roman" w:hAnsi="Times New Roman" w:cs="Times New Roman"/>
          <w:bCs/>
          <w:szCs w:val="20"/>
          <w:lang w:val="es-CL"/>
        </w:rPr>
        <w:t xml:space="preserve"> herramienta para la gestión y control de existencias</w:t>
      </w:r>
      <w:r w:rsidR="000659A6" w:rsidRPr="0073603F">
        <w:rPr>
          <w:rFonts w:ascii="Times New Roman" w:hAnsi="Times New Roman" w:cs="Times New Roman"/>
          <w:bCs/>
          <w:szCs w:val="20"/>
          <w:lang w:val="es-CL"/>
        </w:rPr>
        <w:t>,</w:t>
      </w:r>
      <w:r w:rsidR="0080374A" w:rsidRPr="0073603F">
        <w:rPr>
          <w:rFonts w:ascii="Times New Roman" w:hAnsi="Times New Roman" w:cs="Times New Roman"/>
          <w:bCs/>
          <w:szCs w:val="20"/>
          <w:lang w:val="es-CL"/>
        </w:rPr>
        <w:t xml:space="preserve"> y</w:t>
      </w:r>
      <w:r w:rsidR="0036675B" w:rsidRPr="0073603F">
        <w:rPr>
          <w:rFonts w:ascii="Times New Roman" w:hAnsi="Times New Roman" w:cs="Times New Roman"/>
          <w:bCs/>
          <w:szCs w:val="20"/>
          <w:lang w:val="es-CL"/>
        </w:rPr>
        <w:t xml:space="preserve"> permita a</w:t>
      </w:r>
      <w:r w:rsidR="00F041A5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B86F4E" w:rsidRPr="0073603F">
        <w:rPr>
          <w:rFonts w:ascii="Times New Roman" w:hAnsi="Times New Roman" w:cs="Times New Roman"/>
          <w:bCs/>
          <w:szCs w:val="20"/>
          <w:lang w:val="es-CL"/>
        </w:rPr>
        <w:t>clientes ver el stock de productos disponibles</w:t>
      </w:r>
      <w:r w:rsidR="000659A6" w:rsidRPr="0073603F">
        <w:rPr>
          <w:rFonts w:ascii="Times New Roman" w:hAnsi="Times New Roman" w:cs="Times New Roman"/>
          <w:bCs/>
          <w:szCs w:val="20"/>
          <w:lang w:val="es-CL"/>
        </w:rPr>
        <w:t xml:space="preserve"> desde el sitio web</w:t>
      </w:r>
      <w:r w:rsidR="00B86F4E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D45953" w:rsidRPr="0073603F" w:rsidRDefault="002D229D" w:rsidP="004E0BC8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Desarrollar</w:t>
      </w:r>
      <w:r w:rsidR="00AC254B" w:rsidRPr="0073603F">
        <w:rPr>
          <w:rFonts w:ascii="Times New Roman" w:hAnsi="Times New Roman" w:cs="Times New Roman"/>
          <w:bCs/>
          <w:szCs w:val="20"/>
          <w:lang w:val="es-CL"/>
        </w:rPr>
        <w:t xml:space="preserve"> una interfaz de administración</w:t>
      </w:r>
      <w:r w:rsidR="004A2B59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4A1B6A" w:rsidRPr="0073603F">
        <w:rPr>
          <w:rFonts w:ascii="Times New Roman" w:hAnsi="Times New Roman" w:cs="Times New Roman"/>
          <w:bCs/>
          <w:szCs w:val="20"/>
          <w:lang w:val="es-CL"/>
        </w:rPr>
        <w:t>para</w:t>
      </w:r>
      <w:r w:rsidR="003237AA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4A1B6A" w:rsidRPr="0073603F">
        <w:rPr>
          <w:rFonts w:ascii="Times New Roman" w:hAnsi="Times New Roman" w:cs="Times New Roman"/>
          <w:bCs/>
          <w:szCs w:val="20"/>
          <w:lang w:val="es-CL"/>
        </w:rPr>
        <w:t>modificar la información del sitio web.</w:t>
      </w:r>
    </w:p>
    <w:p w:rsidR="00F52661" w:rsidRPr="0073603F" w:rsidRDefault="002D229D" w:rsidP="004E0BC8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Generar informes de gestión de inventario para apoyar la toma de decisiones.</w:t>
      </w:r>
    </w:p>
    <w:p w:rsidR="00874390" w:rsidRPr="0073603F" w:rsidRDefault="00874390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2A385F" w:rsidRPr="0073603F" w:rsidRDefault="002769AA" w:rsidP="004E0BC8">
      <w:pPr>
        <w:pStyle w:val="Sinespaciado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Alcances y limitaciones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D27A41" w:rsidRPr="0073603F" w:rsidRDefault="001A09C9" w:rsidP="004E0BC8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lang w:val="es-CL"/>
        </w:rPr>
        <w:t>Alcance</w:t>
      </w:r>
      <w:r w:rsidR="00D27A41" w:rsidRPr="0073603F">
        <w:rPr>
          <w:rFonts w:ascii="Times New Roman" w:hAnsi="Times New Roman" w:cs="Times New Roman"/>
          <w:bCs/>
          <w:sz w:val="28"/>
          <w:lang w:val="es-CL"/>
        </w:rPr>
        <w:t>s</w:t>
      </w:r>
      <w:r w:rsidR="00331B38" w:rsidRPr="0073603F">
        <w:rPr>
          <w:rFonts w:ascii="Times New Roman" w:hAnsi="Times New Roman" w:cs="Times New Roman"/>
          <w:bCs/>
          <w:sz w:val="28"/>
          <w:lang w:val="es-CL"/>
        </w:rPr>
        <w:t xml:space="preserve">: </w:t>
      </w:r>
    </w:p>
    <w:p w:rsidR="001A09C9" w:rsidRPr="0073603F" w:rsidRDefault="00C011F8" w:rsidP="004E0BC8">
      <w:pPr>
        <w:pStyle w:val="Sinespaciado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Este proyecto contemplara el diseño e implementación de un sistema web en la empresa </w:t>
      </w:r>
      <w:r w:rsidR="00AC254B" w:rsidRPr="0073603F">
        <w:rPr>
          <w:rFonts w:ascii="Times New Roman" w:hAnsi="Times New Roman" w:cs="Times New Roman"/>
          <w:bCs/>
          <w:lang w:val="es-CL"/>
        </w:rPr>
        <w:t>“</w:t>
      </w:r>
      <w:r w:rsidRPr="0073603F">
        <w:rPr>
          <w:rFonts w:ascii="Times New Roman" w:hAnsi="Times New Roman" w:cs="Times New Roman"/>
          <w:bCs/>
          <w:lang w:val="es-CL"/>
        </w:rPr>
        <w:t>Muebles Véliz</w:t>
      </w:r>
      <w:r w:rsidR="00AC254B" w:rsidRPr="0073603F">
        <w:rPr>
          <w:rFonts w:ascii="Times New Roman" w:hAnsi="Times New Roman" w:cs="Times New Roman"/>
          <w:bCs/>
          <w:lang w:val="es-CL"/>
        </w:rPr>
        <w:t>”</w:t>
      </w:r>
      <w:r w:rsidRPr="0073603F">
        <w:rPr>
          <w:rFonts w:ascii="Times New Roman" w:hAnsi="Times New Roman" w:cs="Times New Roman"/>
          <w:bCs/>
          <w:lang w:val="es-CL"/>
        </w:rPr>
        <w:t>,</w:t>
      </w:r>
      <w:r w:rsidR="00A51396" w:rsidRPr="0073603F">
        <w:rPr>
          <w:rFonts w:ascii="Times New Roman" w:hAnsi="Times New Roman" w:cs="Times New Roman"/>
          <w:bCs/>
          <w:lang w:val="es-CL"/>
        </w:rPr>
        <w:t xml:space="preserve"> con </w:t>
      </w:r>
      <w:r w:rsidR="009B61A7" w:rsidRPr="0073603F">
        <w:rPr>
          <w:rFonts w:ascii="Times New Roman" w:hAnsi="Times New Roman" w:cs="Times New Roman"/>
          <w:bCs/>
          <w:lang w:val="es-CL"/>
        </w:rPr>
        <w:t>las</w:t>
      </w:r>
      <w:r w:rsidR="001E130D" w:rsidRPr="0073603F">
        <w:rPr>
          <w:rFonts w:ascii="Times New Roman" w:hAnsi="Times New Roman" w:cs="Times New Roman"/>
          <w:bCs/>
          <w:lang w:val="es-CL"/>
        </w:rPr>
        <w:t xml:space="preserve"> funcionalidad</w:t>
      </w:r>
      <w:r w:rsidR="009B61A7" w:rsidRPr="0073603F">
        <w:rPr>
          <w:rFonts w:ascii="Times New Roman" w:hAnsi="Times New Roman" w:cs="Times New Roman"/>
          <w:bCs/>
          <w:lang w:val="es-CL"/>
        </w:rPr>
        <w:t>es</w:t>
      </w:r>
      <w:r w:rsidR="001E130D" w:rsidRPr="0073603F">
        <w:rPr>
          <w:rFonts w:ascii="Times New Roman" w:hAnsi="Times New Roman" w:cs="Times New Roman"/>
          <w:bCs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lang w:val="es-CL"/>
        </w:rPr>
        <w:t>mencionadas anteriormente</w:t>
      </w:r>
      <w:r w:rsidR="00AC254B" w:rsidRPr="0073603F">
        <w:rPr>
          <w:rFonts w:ascii="Times New Roman" w:hAnsi="Times New Roman" w:cs="Times New Roman"/>
          <w:bCs/>
          <w:lang w:val="es-CL"/>
        </w:rPr>
        <w:t xml:space="preserve"> </w:t>
      </w:r>
      <w:r w:rsidR="0047114F" w:rsidRPr="0073603F">
        <w:rPr>
          <w:rFonts w:ascii="Times New Roman" w:hAnsi="Times New Roman" w:cs="Times New Roman"/>
          <w:bCs/>
          <w:lang w:val="es-CL"/>
        </w:rPr>
        <w:t>en el presente documento.</w:t>
      </w:r>
    </w:p>
    <w:p w:rsidR="00A26AC9" w:rsidRPr="0073603F" w:rsidRDefault="00A26AC9" w:rsidP="00A26AC9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</w:p>
    <w:p w:rsidR="0047114F" w:rsidRPr="0073603F" w:rsidRDefault="001A09C9" w:rsidP="004E0BC8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lang w:val="es-CL"/>
        </w:rPr>
        <w:t>Limitaciones</w:t>
      </w:r>
      <w:r w:rsidR="0035783A" w:rsidRPr="0073603F">
        <w:rPr>
          <w:rFonts w:ascii="Times New Roman" w:hAnsi="Times New Roman" w:cs="Times New Roman"/>
          <w:bCs/>
          <w:sz w:val="28"/>
          <w:lang w:val="es-CL"/>
        </w:rPr>
        <w:t>:</w:t>
      </w:r>
    </w:p>
    <w:p w:rsidR="00B34F66" w:rsidRPr="0073603F" w:rsidRDefault="00B34F66" w:rsidP="004E0BC8">
      <w:pPr>
        <w:pStyle w:val="Sinespaciado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El sitio web E-C</w:t>
      </w:r>
      <w:r w:rsidR="00AC254B" w:rsidRPr="0073603F">
        <w:rPr>
          <w:rFonts w:ascii="Times New Roman" w:hAnsi="Times New Roman" w:cs="Times New Roman"/>
          <w:bCs/>
          <w:lang w:val="es-CL"/>
        </w:rPr>
        <w:t>ommerce requiere que la empresa</w:t>
      </w:r>
      <w:r w:rsidRPr="0073603F">
        <w:rPr>
          <w:rFonts w:ascii="Times New Roman" w:hAnsi="Times New Roman" w:cs="Times New Roman"/>
          <w:bCs/>
          <w:lang w:val="es-CL"/>
        </w:rPr>
        <w:t xml:space="preserve"> se preocupe permanentemente de actualizar productos y valores, ya que los clientes podrían comprar con valores distintos a los actuales o comprar productos que la empresa ya no comercializa.</w:t>
      </w:r>
    </w:p>
    <w:p w:rsidR="0035783A" w:rsidRPr="0073603F" w:rsidRDefault="00531F3B" w:rsidP="004E0BC8">
      <w:pPr>
        <w:pStyle w:val="Sinespaciado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El inventario requiere que los vendedores ingresen permanentemente las unidades </w:t>
      </w:r>
      <w:r w:rsidR="00113648" w:rsidRPr="0073603F">
        <w:rPr>
          <w:rFonts w:ascii="Times New Roman" w:hAnsi="Times New Roman" w:cs="Times New Roman"/>
          <w:bCs/>
          <w:lang w:val="es-CL"/>
        </w:rPr>
        <w:t>que entran y salen</w:t>
      </w:r>
      <w:r w:rsidRPr="0073603F">
        <w:rPr>
          <w:rFonts w:ascii="Times New Roman" w:hAnsi="Times New Roman" w:cs="Times New Roman"/>
          <w:bCs/>
          <w:lang w:val="es-CL"/>
        </w:rPr>
        <w:t xml:space="preserve"> en cada local durante el día</w:t>
      </w:r>
      <w:r w:rsidR="00295CEA" w:rsidRPr="0073603F">
        <w:rPr>
          <w:rFonts w:ascii="Times New Roman" w:hAnsi="Times New Roman" w:cs="Times New Roman"/>
          <w:bCs/>
          <w:lang w:val="es-CL"/>
        </w:rPr>
        <w:t xml:space="preserve">, en caso contrario </w:t>
      </w:r>
      <w:r w:rsidRPr="0073603F">
        <w:rPr>
          <w:rFonts w:ascii="Times New Roman" w:hAnsi="Times New Roman" w:cs="Times New Roman"/>
          <w:bCs/>
          <w:lang w:val="es-CL"/>
        </w:rPr>
        <w:t>podría causar desactualización del inventario</w:t>
      </w:r>
      <w:r w:rsidR="00B34F66" w:rsidRPr="0073603F">
        <w:rPr>
          <w:rFonts w:ascii="Times New Roman" w:hAnsi="Times New Roman" w:cs="Times New Roman"/>
          <w:bCs/>
          <w:lang w:val="es-CL"/>
        </w:rPr>
        <w:t xml:space="preserve"> y mostrar a los clientes que compren en línea información no actualizada.</w:t>
      </w:r>
    </w:p>
    <w:p w:rsidR="00531F3B" w:rsidRPr="0073603F" w:rsidRDefault="00295CEA" w:rsidP="004E0BC8">
      <w:pPr>
        <w:pStyle w:val="Sinespaciado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El no cumplimiento de los puntos </w:t>
      </w:r>
      <w:r w:rsidR="006458D3" w:rsidRPr="0073603F">
        <w:rPr>
          <w:rFonts w:ascii="Times New Roman" w:hAnsi="Times New Roman" w:cs="Times New Roman"/>
          <w:bCs/>
          <w:lang w:val="es-CL"/>
        </w:rPr>
        <w:t>anteriores</w:t>
      </w:r>
      <w:r w:rsidRPr="0073603F">
        <w:rPr>
          <w:rFonts w:ascii="Times New Roman" w:hAnsi="Times New Roman" w:cs="Times New Roman"/>
          <w:bCs/>
          <w:lang w:val="es-CL"/>
        </w:rPr>
        <w:t xml:space="preserve"> causara un mal servicio</w:t>
      </w:r>
      <w:r w:rsidR="006458D3" w:rsidRPr="0073603F">
        <w:rPr>
          <w:rFonts w:ascii="Times New Roman" w:hAnsi="Times New Roman" w:cs="Times New Roman"/>
          <w:bCs/>
          <w:lang w:val="es-CL"/>
        </w:rPr>
        <w:t>,</w:t>
      </w:r>
      <w:r w:rsidRPr="0073603F">
        <w:rPr>
          <w:rFonts w:ascii="Times New Roman" w:hAnsi="Times New Roman" w:cs="Times New Roman"/>
          <w:bCs/>
          <w:lang w:val="es-CL"/>
        </w:rPr>
        <w:t xml:space="preserve"> lo que no permitiría cumplir el objetivo general de este proyecto.</w:t>
      </w:r>
    </w:p>
    <w:p w:rsidR="002D45F9" w:rsidRPr="0073603F" w:rsidRDefault="002D45F9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01216B" w:rsidRPr="0073603F" w:rsidRDefault="001E1D0D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Organización del Proyecto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01216B" w:rsidRPr="0073603F" w:rsidRDefault="0001216B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 xml:space="preserve"> Stakeholders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1C426A" w:rsidRPr="0073603F" w:rsidRDefault="001C426A" w:rsidP="004E0BC8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Primarios</w:t>
      </w:r>
    </w:p>
    <w:p w:rsidR="005D74FC" w:rsidRPr="0073603F" w:rsidRDefault="004E735F" w:rsidP="001C426A">
      <w:pPr>
        <w:pStyle w:val="Sinespaciado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Gerencia</w:t>
      </w:r>
    </w:p>
    <w:p w:rsidR="005D74FC" w:rsidRPr="0073603F" w:rsidRDefault="00FE1526" w:rsidP="001C426A">
      <w:pPr>
        <w:pStyle w:val="Sinespaciado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Empleados del área de ventas</w:t>
      </w:r>
    </w:p>
    <w:p w:rsidR="005D74FC" w:rsidRPr="0073603F" w:rsidRDefault="005D74FC" w:rsidP="001C426A">
      <w:pPr>
        <w:pStyle w:val="Sinespaciado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Clientes</w:t>
      </w:r>
    </w:p>
    <w:p w:rsidR="003145A2" w:rsidRPr="0073603F" w:rsidRDefault="001C426A" w:rsidP="00F63A81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Secundarios</w:t>
      </w:r>
    </w:p>
    <w:p w:rsidR="001C426A" w:rsidRPr="0073603F" w:rsidRDefault="001C426A" w:rsidP="001C426A">
      <w:pPr>
        <w:pStyle w:val="Sinespaciado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Competencia</w:t>
      </w:r>
    </w:p>
    <w:p w:rsidR="001C426A" w:rsidRPr="0073603F" w:rsidRDefault="001C426A" w:rsidP="00962A98">
      <w:pPr>
        <w:pStyle w:val="Sinespaciado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Proveedores</w:t>
      </w:r>
    </w:p>
    <w:p w:rsidR="005D74FC" w:rsidRPr="0073603F" w:rsidRDefault="005D74FC" w:rsidP="00CC1B7C">
      <w:pPr>
        <w:pStyle w:val="Sinespaciado"/>
        <w:spacing w:line="360" w:lineRule="auto"/>
        <w:ind w:left="1095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0C2E43" w:rsidRPr="0073603F" w:rsidRDefault="0001216B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 xml:space="preserve"> Roles y Responsabilidades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tbl>
      <w:tblPr>
        <w:tblStyle w:val="Tabladecuadrcula1clara1"/>
        <w:tblW w:w="8680" w:type="dxa"/>
        <w:tblLook w:val="04A0" w:firstRow="1" w:lastRow="0" w:firstColumn="1" w:lastColumn="0" w:noHBand="0" w:noVBand="1"/>
      </w:tblPr>
      <w:tblGrid>
        <w:gridCol w:w="3241"/>
        <w:gridCol w:w="5439"/>
      </w:tblGrid>
      <w:tr w:rsidR="00BF617F" w:rsidRPr="0073603F" w:rsidTr="006861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Puesto</w:t>
            </w:r>
          </w:p>
        </w:tc>
        <w:tc>
          <w:tcPr>
            <w:tcW w:w="5439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Responsabilidad</w:t>
            </w:r>
          </w:p>
        </w:tc>
      </w:tr>
      <w:tr w:rsidR="00BF617F" w:rsidRPr="0073603F" w:rsidTr="0068614E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t>Jefe de proyecto</w:t>
            </w:r>
          </w:p>
        </w:tc>
        <w:tc>
          <w:tcPr>
            <w:tcW w:w="5439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Planificación, gestión y toma de decisiones</w:t>
            </w:r>
          </w:p>
        </w:tc>
      </w:tr>
      <w:tr w:rsidR="00F73EAA" w:rsidRPr="0073603F" w:rsidTr="0068614E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F73EAA" w:rsidRPr="0073603F" w:rsidRDefault="00F73EAA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t>Gerente de proyecto</w:t>
            </w:r>
          </w:p>
        </w:tc>
        <w:tc>
          <w:tcPr>
            <w:tcW w:w="5439" w:type="dxa"/>
          </w:tcPr>
          <w:p w:rsidR="00F73EAA" w:rsidRPr="0073603F" w:rsidRDefault="00F73EAA" w:rsidP="001D6E53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Controlar el avance</w:t>
            </w:r>
            <w:r w:rsidR="005B3CF9"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 xml:space="preserve"> en la </w:t>
            </w:r>
            <w:r w:rsidR="00C40B88"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implementación</w:t>
            </w:r>
            <w:r w:rsidR="00BC167A"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, estimando tiempos y evaluando riesgos</w:t>
            </w: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 xml:space="preserve"> del proyecto</w:t>
            </w:r>
          </w:p>
        </w:tc>
      </w:tr>
      <w:tr w:rsidR="00BF617F" w:rsidRPr="0073603F" w:rsidTr="0068614E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t xml:space="preserve">Programador </w:t>
            </w: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br/>
              <w:t>Front-end</w:t>
            </w:r>
          </w:p>
        </w:tc>
        <w:tc>
          <w:tcPr>
            <w:tcW w:w="5439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Diseñar la página web y programar las funcionalidades en el lado del cliente.</w:t>
            </w:r>
          </w:p>
        </w:tc>
      </w:tr>
      <w:tr w:rsidR="00BF617F" w:rsidRPr="0073603F" w:rsidTr="0068614E">
        <w:trPr>
          <w:trHeight w:val="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t>Programador</w:t>
            </w: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br/>
              <w:t>Back-end</w:t>
            </w:r>
          </w:p>
        </w:tc>
        <w:tc>
          <w:tcPr>
            <w:tcW w:w="5439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Crear la base de datos y programar las funcionalidades en el lado del servidor.</w:t>
            </w:r>
          </w:p>
        </w:tc>
      </w:tr>
      <w:tr w:rsidR="00BF617F" w:rsidRPr="0073603F" w:rsidTr="0068614E">
        <w:trPr>
          <w:trHeight w:val="7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1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t>Programador</w:t>
            </w:r>
            <w:r w:rsidRPr="0073603F">
              <w:rPr>
                <w:rFonts w:ascii="Times New Roman" w:hAnsi="Times New Roman" w:cs="Times New Roman"/>
                <w:b w:val="0"/>
                <w:bCs w:val="0"/>
                <w:szCs w:val="20"/>
                <w:lang w:val="es-CL"/>
              </w:rPr>
              <w:br/>
              <w:t>Full-stack</w:t>
            </w:r>
          </w:p>
        </w:tc>
        <w:tc>
          <w:tcPr>
            <w:tcW w:w="5439" w:type="dxa"/>
          </w:tcPr>
          <w:p w:rsidR="00BF617F" w:rsidRPr="0073603F" w:rsidRDefault="00BF617F" w:rsidP="001D6E53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szCs w:val="20"/>
                <w:lang w:val="es-CL"/>
              </w:rPr>
              <w:t>Entregar apoyo a los programadores y unir códigos Front-end y Back-end.</w:t>
            </w:r>
          </w:p>
        </w:tc>
      </w:tr>
    </w:tbl>
    <w:p w:rsidR="00843DBB" w:rsidRPr="0073603F" w:rsidRDefault="00843DBB" w:rsidP="00BF617F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531F3B" w:rsidRPr="0073603F" w:rsidRDefault="00531F3B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01216B" w:rsidRPr="0073603F" w:rsidRDefault="0001216B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Metodología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6403C1" w:rsidRPr="0073603F" w:rsidRDefault="00A268FF" w:rsidP="004E0BC8">
      <w:pPr>
        <w:pStyle w:val="Sinespaciado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 xml:space="preserve">En este proyecto se </w:t>
      </w:r>
      <w:r w:rsidR="009C7E52" w:rsidRPr="0073603F">
        <w:rPr>
          <w:rFonts w:ascii="Times New Roman" w:hAnsi="Times New Roman" w:cs="Times New Roman"/>
          <w:bCs/>
          <w:szCs w:val="24"/>
          <w:lang w:val="es-CL"/>
        </w:rPr>
        <w:t>utilizará</w:t>
      </w:r>
      <w:r w:rsidRPr="0073603F">
        <w:rPr>
          <w:rFonts w:ascii="Times New Roman" w:hAnsi="Times New Roman" w:cs="Times New Roman"/>
          <w:bCs/>
          <w:szCs w:val="24"/>
          <w:lang w:val="es-CL"/>
        </w:rPr>
        <w:t xml:space="preserve"> el ciclo de vida iterativo, </w:t>
      </w:r>
      <w:r w:rsidR="00D0744E" w:rsidRPr="0073603F">
        <w:rPr>
          <w:rFonts w:ascii="Times New Roman" w:hAnsi="Times New Roman" w:cs="Times New Roman"/>
          <w:bCs/>
          <w:szCs w:val="24"/>
          <w:lang w:val="es-CL"/>
        </w:rPr>
        <w:t xml:space="preserve">utilizar este modelo permitirá entregar al </w:t>
      </w:r>
      <w:r w:rsidR="00E540D3" w:rsidRPr="0073603F">
        <w:rPr>
          <w:rFonts w:ascii="Times New Roman" w:hAnsi="Times New Roman" w:cs="Times New Roman"/>
          <w:bCs/>
          <w:szCs w:val="24"/>
          <w:lang w:val="es-CL"/>
        </w:rPr>
        <w:t>cliente avances</w:t>
      </w:r>
      <w:r w:rsidR="001A1066" w:rsidRPr="0073603F">
        <w:rPr>
          <w:rFonts w:ascii="Times New Roman" w:hAnsi="Times New Roman" w:cs="Times New Roman"/>
          <w:bCs/>
          <w:szCs w:val="24"/>
          <w:lang w:val="es-CL"/>
        </w:rPr>
        <w:t>,</w:t>
      </w:r>
      <w:r w:rsidR="00F041A5">
        <w:rPr>
          <w:rFonts w:ascii="Times New Roman" w:hAnsi="Times New Roman" w:cs="Times New Roman"/>
          <w:bCs/>
          <w:szCs w:val="24"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szCs w:val="24"/>
          <w:lang w:val="es-CL"/>
        </w:rPr>
        <w:t>para identificar</w:t>
      </w:r>
      <w:r w:rsidR="0091473F" w:rsidRPr="0073603F">
        <w:rPr>
          <w:rFonts w:ascii="Times New Roman" w:hAnsi="Times New Roman" w:cs="Times New Roman"/>
          <w:bCs/>
          <w:szCs w:val="24"/>
          <w:lang w:val="es-CL"/>
        </w:rPr>
        <w:t xml:space="preserve"> nuevos requerimientos </w:t>
      </w:r>
      <w:r w:rsidR="00856373" w:rsidRPr="0073603F">
        <w:rPr>
          <w:rFonts w:ascii="Times New Roman" w:hAnsi="Times New Roman" w:cs="Times New Roman"/>
          <w:bCs/>
          <w:szCs w:val="24"/>
          <w:lang w:val="es-CL"/>
        </w:rPr>
        <w:t xml:space="preserve">y </w:t>
      </w:r>
      <w:r w:rsidR="00E540D3" w:rsidRPr="0073603F">
        <w:rPr>
          <w:rFonts w:ascii="Times New Roman" w:hAnsi="Times New Roman" w:cs="Times New Roman"/>
          <w:bCs/>
          <w:szCs w:val="24"/>
          <w:lang w:val="es-CL"/>
        </w:rPr>
        <w:t xml:space="preserve">comprobar </w:t>
      </w:r>
      <w:r w:rsidR="00881AFF" w:rsidRPr="0073603F">
        <w:rPr>
          <w:rFonts w:ascii="Times New Roman" w:hAnsi="Times New Roman" w:cs="Times New Roman"/>
          <w:bCs/>
          <w:szCs w:val="24"/>
          <w:lang w:val="es-CL"/>
        </w:rPr>
        <w:t xml:space="preserve">que </w:t>
      </w:r>
      <w:r w:rsidR="001A1066" w:rsidRPr="0073603F">
        <w:rPr>
          <w:rFonts w:ascii="Times New Roman" w:hAnsi="Times New Roman" w:cs="Times New Roman"/>
          <w:bCs/>
          <w:szCs w:val="24"/>
          <w:lang w:val="es-CL"/>
        </w:rPr>
        <w:t>fueron entendidos correctamente o en caso contrario modific</w:t>
      </w:r>
      <w:r w:rsidR="002821C5" w:rsidRPr="0073603F">
        <w:rPr>
          <w:rFonts w:ascii="Times New Roman" w:hAnsi="Times New Roman" w:cs="Times New Roman"/>
          <w:bCs/>
          <w:szCs w:val="24"/>
          <w:lang w:val="es-CL"/>
        </w:rPr>
        <w:t>arlos para entregar un producto</w:t>
      </w:r>
      <w:r w:rsidR="001A1066" w:rsidRPr="0073603F">
        <w:rPr>
          <w:rFonts w:ascii="Times New Roman" w:hAnsi="Times New Roman" w:cs="Times New Roman"/>
          <w:bCs/>
          <w:szCs w:val="24"/>
          <w:lang w:val="es-CL"/>
        </w:rPr>
        <w:t xml:space="preserve"> final que satisfaga las necesidades del cliente.</w:t>
      </w:r>
    </w:p>
    <w:p w:rsidR="00F27112" w:rsidRPr="0073603F" w:rsidRDefault="00F27112" w:rsidP="00F27112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</w:p>
    <w:p w:rsidR="00A268FF" w:rsidRPr="0073603F" w:rsidRDefault="00A268FF" w:rsidP="00A268FF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noProof/>
          <w:lang w:val="es-CL"/>
        </w:rPr>
        <w:drawing>
          <wp:inline distT="0" distB="0" distL="0" distR="0">
            <wp:extent cx="5612130" cy="2948305"/>
            <wp:effectExtent l="171450" t="171450" r="179070" b="1949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881AFF" w:rsidRPr="0073603F" w:rsidRDefault="00881AFF" w:rsidP="00881AFF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4"/>
          <w:szCs w:val="20"/>
          <w:lang w:val="es-CL"/>
        </w:rPr>
        <w:t>Figura 3.3.1:</w:t>
      </w:r>
      <w:r w:rsidRPr="0073603F">
        <w:rPr>
          <w:rFonts w:ascii="Times New Roman" w:hAnsi="Times New Roman" w:cs="Times New Roman"/>
          <w:bCs/>
          <w:sz w:val="24"/>
          <w:szCs w:val="20"/>
          <w:lang w:val="es-CL"/>
        </w:rPr>
        <w:t xml:space="preserve"> Ciclo de vida iterativo</w:t>
      </w:r>
    </w:p>
    <w:p w:rsidR="00F06B82" w:rsidRPr="0073603F" w:rsidRDefault="00F06B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01216B" w:rsidRPr="0073603F" w:rsidRDefault="0001216B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Evaluación de alternativas de solución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600054" w:rsidRPr="0073603F" w:rsidRDefault="00600054" w:rsidP="004E0BC8">
      <w:pPr>
        <w:pStyle w:val="Sinespaciado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Se </w:t>
      </w:r>
      <w:r w:rsidR="00CB60AA" w:rsidRPr="0073603F">
        <w:rPr>
          <w:rFonts w:ascii="Times New Roman" w:hAnsi="Times New Roman" w:cs="Times New Roman"/>
          <w:bCs/>
          <w:szCs w:val="20"/>
          <w:lang w:val="es-CL"/>
        </w:rPr>
        <w:t>evaluarán y compararán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3 alternativas, para escoger el sistema gestor de contenidos</w:t>
      </w:r>
      <w:r w:rsidR="00805730" w:rsidRPr="0073603F">
        <w:rPr>
          <w:rFonts w:ascii="Times New Roman" w:hAnsi="Times New Roman" w:cs="Times New Roman"/>
          <w:bCs/>
          <w:szCs w:val="20"/>
          <w:lang w:val="es-CL"/>
        </w:rPr>
        <w:t xml:space="preserve"> (CMS)</w:t>
      </w:r>
      <w:r w:rsidR="00237314" w:rsidRPr="0073603F">
        <w:rPr>
          <w:rFonts w:ascii="Times New Roman" w:hAnsi="Times New Roman" w:cs="Times New Roman"/>
          <w:bCs/>
          <w:szCs w:val="20"/>
          <w:lang w:val="es-CL"/>
        </w:rPr>
        <w:t xml:space="preserve">más adecuado, </w:t>
      </w:r>
      <w:r w:rsidR="00CB60AA" w:rsidRPr="0073603F">
        <w:rPr>
          <w:rFonts w:ascii="Times New Roman" w:hAnsi="Times New Roman" w:cs="Times New Roman"/>
          <w:bCs/>
          <w:szCs w:val="20"/>
          <w:lang w:val="es-CL"/>
        </w:rPr>
        <w:t xml:space="preserve">para </w:t>
      </w:r>
      <w:r w:rsidR="007141EA" w:rsidRPr="0073603F">
        <w:rPr>
          <w:rFonts w:ascii="Times New Roman" w:hAnsi="Times New Roman" w:cs="Times New Roman"/>
          <w:bCs/>
          <w:szCs w:val="20"/>
          <w:lang w:val="es-CL"/>
        </w:rPr>
        <w:t xml:space="preserve">la implementación de </w:t>
      </w:r>
      <w:r w:rsidR="00CB60AA" w:rsidRPr="0073603F">
        <w:rPr>
          <w:rFonts w:ascii="Times New Roman" w:hAnsi="Times New Roman" w:cs="Times New Roman"/>
          <w:bCs/>
          <w:szCs w:val="20"/>
          <w:lang w:val="es-CL"/>
        </w:rPr>
        <w:t>comercio electrónico</w:t>
      </w:r>
      <w:r w:rsidR="001D29BE" w:rsidRPr="0073603F">
        <w:rPr>
          <w:rFonts w:ascii="Times New Roman" w:hAnsi="Times New Roman" w:cs="Times New Roman"/>
          <w:bCs/>
          <w:szCs w:val="20"/>
          <w:lang w:val="es-CL"/>
        </w:rPr>
        <w:t xml:space="preserve"> en </w:t>
      </w:r>
      <w:r w:rsidR="009F08E1" w:rsidRPr="0073603F">
        <w:rPr>
          <w:rFonts w:ascii="Times New Roman" w:hAnsi="Times New Roman" w:cs="Times New Roman"/>
          <w:bCs/>
          <w:szCs w:val="20"/>
          <w:lang w:val="es-CL"/>
        </w:rPr>
        <w:t>el sitio web de la</w:t>
      </w:r>
      <w:r w:rsidR="001D29BE" w:rsidRPr="0073603F">
        <w:rPr>
          <w:rFonts w:ascii="Times New Roman" w:hAnsi="Times New Roman" w:cs="Times New Roman"/>
          <w:bCs/>
          <w:szCs w:val="20"/>
          <w:lang w:val="es-CL"/>
        </w:rPr>
        <w:t xml:space="preserve"> empresa Muebles Véliz</w:t>
      </w:r>
      <w:r w:rsidR="00237314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621F92" w:rsidRPr="0073603F" w:rsidRDefault="00A45CB3" w:rsidP="004E0BC8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>Alternativa 1</w:t>
      </w:r>
    </w:p>
    <w:p w:rsidR="004A49F1" w:rsidRPr="0073603F" w:rsidRDefault="004A49F1" w:rsidP="004E0BC8">
      <w:pPr>
        <w:pStyle w:val="Sinespaciado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>Implementación por medio de Magento</w:t>
      </w:r>
      <w:r w:rsidR="00662BAC" w:rsidRPr="0073603F">
        <w:rPr>
          <w:rFonts w:ascii="Times New Roman" w:hAnsi="Times New Roman" w:cs="Times New Roman"/>
          <w:bCs/>
          <w:szCs w:val="24"/>
          <w:lang w:val="es-CL"/>
        </w:rPr>
        <w:t>.</w:t>
      </w:r>
    </w:p>
    <w:p w:rsidR="004A49F1" w:rsidRPr="0073603F" w:rsidRDefault="004A49F1" w:rsidP="004E0BC8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 xml:space="preserve">Alternativa 2 </w:t>
      </w:r>
    </w:p>
    <w:p w:rsidR="004A49F1" w:rsidRPr="0073603F" w:rsidRDefault="004A49F1" w:rsidP="004E0BC8">
      <w:pPr>
        <w:pStyle w:val="Sinespaciado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>Imp</w:t>
      </w:r>
      <w:r w:rsidR="00014F7F" w:rsidRPr="0073603F">
        <w:rPr>
          <w:rFonts w:ascii="Times New Roman" w:hAnsi="Times New Roman" w:cs="Times New Roman"/>
          <w:bCs/>
          <w:szCs w:val="24"/>
          <w:lang w:val="es-CL"/>
        </w:rPr>
        <w:t>lementación por medio de PrestaS</w:t>
      </w:r>
      <w:r w:rsidRPr="0073603F">
        <w:rPr>
          <w:rFonts w:ascii="Times New Roman" w:hAnsi="Times New Roman" w:cs="Times New Roman"/>
          <w:bCs/>
          <w:szCs w:val="24"/>
          <w:lang w:val="es-CL"/>
        </w:rPr>
        <w:t>hop</w:t>
      </w:r>
      <w:r w:rsidR="00662BAC" w:rsidRPr="0073603F">
        <w:rPr>
          <w:rFonts w:ascii="Times New Roman" w:hAnsi="Times New Roman" w:cs="Times New Roman"/>
          <w:bCs/>
          <w:szCs w:val="24"/>
          <w:lang w:val="es-CL"/>
        </w:rPr>
        <w:t>.</w:t>
      </w:r>
    </w:p>
    <w:p w:rsidR="004A49F1" w:rsidRPr="0073603F" w:rsidRDefault="004A49F1" w:rsidP="004E0BC8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>Alternativa 3</w:t>
      </w:r>
    </w:p>
    <w:p w:rsidR="00405D37" w:rsidRPr="0073603F" w:rsidRDefault="004A49F1" w:rsidP="00405D37">
      <w:pPr>
        <w:pStyle w:val="Sinespaciado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Cs w:val="24"/>
          <w:lang w:val="es-CL"/>
        </w:rPr>
      </w:pPr>
      <w:r w:rsidRPr="0073603F">
        <w:rPr>
          <w:rFonts w:ascii="Times New Roman" w:hAnsi="Times New Roman" w:cs="Times New Roman"/>
          <w:bCs/>
          <w:szCs w:val="24"/>
          <w:lang w:val="es-CL"/>
        </w:rPr>
        <w:t>Implementación por medio de OsCommerce</w:t>
      </w:r>
      <w:r w:rsidR="00662BAC" w:rsidRPr="0073603F">
        <w:rPr>
          <w:rFonts w:ascii="Times New Roman" w:hAnsi="Times New Roman" w:cs="Times New Roman"/>
          <w:bCs/>
          <w:szCs w:val="24"/>
          <w:lang w:val="es-CL"/>
        </w:rPr>
        <w:t>.</w:t>
      </w:r>
    </w:p>
    <w:tbl>
      <w:tblPr>
        <w:tblW w:w="9266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5"/>
        <w:gridCol w:w="2315"/>
        <w:gridCol w:w="2315"/>
        <w:gridCol w:w="2321"/>
      </w:tblGrid>
      <w:tr w:rsidR="00F17048" w:rsidRPr="0073603F" w:rsidTr="003F722E">
        <w:trPr>
          <w:trHeight w:val="242"/>
        </w:trPr>
        <w:tc>
          <w:tcPr>
            <w:tcW w:w="9266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Tabla comparativa CMS</w:t>
            </w:r>
          </w:p>
        </w:tc>
      </w:tr>
      <w:tr w:rsidR="00F17048" w:rsidRPr="0073603F" w:rsidTr="003F722E">
        <w:trPr>
          <w:trHeight w:val="2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 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Magento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2C11AA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PrestaS</w:t>
            </w:r>
            <w:r w:rsidR="00F17048"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hop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OsCommerce</w:t>
            </w:r>
          </w:p>
        </w:tc>
      </w:tr>
      <w:tr w:rsidR="00F17048" w:rsidRPr="0073603F" w:rsidTr="003F722E">
        <w:trPr>
          <w:trHeight w:val="608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Licencia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Gratis en versión Community y pagada en versión Enterprise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Gratis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E06724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Gratis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Desarrollo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PHP y MySQL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PHP y MySQL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PHP y MySQL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Software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E06724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De </w:t>
            </w:r>
            <w:r w:rsidR="00715994" w:rsidRPr="0073603F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="00F17048" w:rsidRPr="0073603F">
              <w:rPr>
                <w:rFonts w:ascii="Times New Roman" w:eastAsia="Times New Roman" w:hAnsi="Times New Roman" w:cs="Times New Roman"/>
                <w:color w:val="000000"/>
              </w:rPr>
              <w:t>ódigo abierto</w:t>
            </w:r>
            <w:r w:rsidR="003D1C01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en 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versión </w:t>
            </w:r>
            <w:r w:rsidR="003D1C01" w:rsidRPr="0073603F">
              <w:rPr>
                <w:rFonts w:ascii="Times New Roman" w:eastAsia="Times New Roman" w:hAnsi="Times New Roman" w:cs="Times New Roman"/>
                <w:color w:val="000000"/>
              </w:rPr>
              <w:t>Community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Libre y</w:t>
            </w:r>
            <w:r w:rsidR="00E06724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de</w:t>
            </w:r>
            <w:r w:rsidR="00715994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c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ódigo abierto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715994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De c</w:t>
            </w:r>
            <w:r w:rsidR="00F17048" w:rsidRPr="0073603F">
              <w:rPr>
                <w:rFonts w:ascii="Times New Roman" w:eastAsia="Times New Roman" w:hAnsi="Times New Roman" w:cs="Times New Roman"/>
                <w:color w:val="000000"/>
              </w:rPr>
              <w:t>ódigo abierto</w:t>
            </w:r>
          </w:p>
        </w:tc>
      </w:tr>
      <w:tr w:rsidR="00F17048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Implementación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Compleja y necesita </w:t>
            </w:r>
            <w:r w:rsidR="00AC737D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de 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un servidor dedicado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Sencilla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Sencilla</w:t>
            </w:r>
          </w:p>
        </w:tc>
      </w:tr>
      <w:tr w:rsidR="00F17048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F22D11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</w:pPr>
            <w:r w:rsidRPr="00F22D11">
              <w:rPr>
                <w:rFonts w:ascii="Times New Roman" w:eastAsia="Times New Roman" w:hAnsi="Times New Roman" w:cs="Times New Roman"/>
                <w:b/>
                <w:color w:val="000000"/>
                <w:lang w:val="en-US"/>
              </w:rPr>
              <w:t>Compatible con Web Pay Plus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No</w:t>
            </w:r>
          </w:p>
        </w:tc>
      </w:tr>
      <w:tr w:rsidR="00F17048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Compatible con PayPal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</w:tr>
      <w:tr w:rsidR="001A4B0F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A4B0F" w:rsidRPr="0073603F" w:rsidRDefault="00781E7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Idiomas por defecto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A4B0F" w:rsidRPr="0073603F" w:rsidRDefault="00781E7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Ingles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1A4B0F" w:rsidRPr="0073603F" w:rsidRDefault="00250EE3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Se escoge en</w:t>
            </w:r>
            <w:r w:rsidR="00781E78"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la descarga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1A4B0F" w:rsidRPr="0073603F" w:rsidRDefault="00781E7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Español, </w:t>
            </w:r>
            <w:r w:rsidR="00234669"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inglés</w:t>
            </w: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 xml:space="preserve"> y </w:t>
            </w:r>
            <w:r w:rsidR="00234669"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alemán</w:t>
            </w:r>
          </w:p>
        </w:tc>
      </w:tr>
      <w:tr w:rsidR="003F4543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F4543" w:rsidRPr="0073603F" w:rsidRDefault="003F4543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Inventario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3F4543" w:rsidRPr="0073603F" w:rsidRDefault="00CF3935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3F4543" w:rsidRPr="0073603F" w:rsidRDefault="00CF3935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3F4543" w:rsidRPr="0073603F" w:rsidRDefault="00CF3935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</w:tr>
      <w:tr w:rsidR="00CF3935" w:rsidRPr="0073603F" w:rsidTr="003F722E">
        <w:trPr>
          <w:trHeight w:val="505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F3935" w:rsidRPr="0073603F" w:rsidRDefault="00CF3935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Buscador</w:t>
            </w:r>
            <w:r w:rsidR="0022438D"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de productos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F3935" w:rsidRPr="0073603F" w:rsidRDefault="00523EB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CF3935" w:rsidRPr="0073603F" w:rsidRDefault="00523EB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:rsidR="00CF3935" w:rsidRPr="0073603F" w:rsidRDefault="00523EB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Cs/>
                <w:color w:val="000000"/>
              </w:rPr>
              <w:t>Si</w:t>
            </w:r>
          </w:p>
        </w:tc>
      </w:tr>
      <w:tr w:rsidR="00F17048" w:rsidRPr="0073603F" w:rsidTr="003F722E">
        <w:trPr>
          <w:trHeight w:val="203"/>
        </w:trPr>
        <w:tc>
          <w:tcPr>
            <w:tcW w:w="9266" w:type="dxa"/>
            <w:gridSpan w:val="4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Requisitos de instalación 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PHP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5.4 o superior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5.4 o superior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4.1 o superior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MySQL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5.0 o superior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5.0 o superior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Versión 4.0 o superior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Servidor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Apache 1.3.x o 2.x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Apache 2.x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Apache 1.3 o superior</w:t>
            </w:r>
          </w:p>
        </w:tc>
      </w:tr>
      <w:tr w:rsidR="00F17048" w:rsidRPr="0073603F" w:rsidTr="003F722E">
        <w:trPr>
          <w:trHeight w:val="342"/>
        </w:trPr>
        <w:tc>
          <w:tcPr>
            <w:tcW w:w="23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Sistema Operativo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Linux</w:t>
            </w:r>
          </w:p>
        </w:tc>
        <w:tc>
          <w:tcPr>
            <w:tcW w:w="2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Linux, Unix y Windows</w:t>
            </w:r>
          </w:p>
        </w:tc>
        <w:tc>
          <w:tcPr>
            <w:tcW w:w="23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17048" w:rsidRPr="0073603F" w:rsidRDefault="00F17048" w:rsidP="00F170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Linux, Unix, Mac OS y Windows</w:t>
            </w:r>
          </w:p>
        </w:tc>
      </w:tr>
    </w:tbl>
    <w:p w:rsidR="003F722E" w:rsidRPr="0073603F" w:rsidRDefault="003F722E" w:rsidP="00F17048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</w:p>
    <w:p w:rsidR="007E3897" w:rsidRPr="0073603F" w:rsidRDefault="001E46C0" w:rsidP="008723EF">
      <w:pPr>
        <w:pStyle w:val="Sinespaciado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En </w:t>
      </w:r>
      <w:r w:rsidR="00E93078" w:rsidRPr="0073603F">
        <w:rPr>
          <w:rFonts w:ascii="Times New Roman" w:hAnsi="Times New Roman" w:cs="Times New Roman"/>
          <w:bCs/>
          <w:szCs w:val="20"/>
          <w:lang w:val="es-CL"/>
        </w:rPr>
        <w:t>conclusión</w:t>
      </w:r>
      <w:r w:rsidR="002D00C6" w:rsidRPr="0073603F">
        <w:rPr>
          <w:rFonts w:ascii="Times New Roman" w:hAnsi="Times New Roman" w:cs="Times New Roman"/>
          <w:bCs/>
          <w:szCs w:val="20"/>
          <w:lang w:val="es-CL"/>
        </w:rPr>
        <w:t>;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s</w:t>
      </w:r>
      <w:r w:rsidR="003F722E" w:rsidRPr="0073603F">
        <w:rPr>
          <w:rFonts w:ascii="Times New Roman" w:hAnsi="Times New Roman" w:cs="Times New Roman"/>
          <w:bCs/>
          <w:szCs w:val="20"/>
          <w:lang w:val="es-CL"/>
        </w:rPr>
        <w:t>e escogió como mejor alternativa el</w:t>
      </w:r>
      <w:r w:rsidR="000D50BC" w:rsidRPr="0073603F">
        <w:rPr>
          <w:rFonts w:ascii="Times New Roman" w:hAnsi="Times New Roman" w:cs="Times New Roman"/>
          <w:bCs/>
          <w:szCs w:val="20"/>
          <w:lang w:val="es-CL"/>
        </w:rPr>
        <w:t xml:space="preserve"> sistema gestor de contenidos</w:t>
      </w:r>
      <w:r w:rsidR="003F722E" w:rsidRPr="0073603F">
        <w:rPr>
          <w:rFonts w:ascii="Times New Roman" w:hAnsi="Times New Roman" w:cs="Times New Roman"/>
          <w:bCs/>
          <w:szCs w:val="20"/>
          <w:lang w:val="es-CL"/>
        </w:rPr>
        <w:t xml:space="preserve"> Presta</w:t>
      </w:r>
      <w:r w:rsidR="002C11AA" w:rsidRPr="0073603F">
        <w:rPr>
          <w:rFonts w:ascii="Times New Roman" w:hAnsi="Times New Roman" w:cs="Times New Roman"/>
          <w:bCs/>
          <w:szCs w:val="20"/>
          <w:lang w:val="es-CL"/>
        </w:rPr>
        <w:t>S</w:t>
      </w:r>
      <w:r w:rsidR="003F722E" w:rsidRPr="0073603F">
        <w:rPr>
          <w:rFonts w:ascii="Times New Roman" w:hAnsi="Times New Roman" w:cs="Times New Roman"/>
          <w:bCs/>
          <w:szCs w:val="20"/>
          <w:lang w:val="es-CL"/>
        </w:rPr>
        <w:t>hop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323EDE" w:rsidRPr="0073603F" w:rsidRDefault="000E094E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Factibilidad Técnica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323EDE" w:rsidRPr="0073603F" w:rsidRDefault="00323EDE" w:rsidP="004E0BC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Hardware</w:t>
      </w:r>
    </w:p>
    <w:p w:rsidR="00323EDE" w:rsidRPr="0073603F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Computador de escritorio (Windows 8, 500gb memoria interna, 4gb memoria RAM, procesador Intel Celeron)</w:t>
      </w:r>
    </w:p>
    <w:p w:rsidR="00323EDE" w:rsidRPr="00F22D11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Notebook (Windows 8, 1TB </w:t>
      </w:r>
      <w:proofErr w:type="spellStart"/>
      <w:r w:rsidRPr="00F22D11">
        <w:rPr>
          <w:rFonts w:ascii="Times New Roman" w:hAnsi="Times New Roman" w:cs="Times New Roman"/>
          <w:bCs/>
          <w:szCs w:val="20"/>
          <w:lang w:val="en-US"/>
        </w:rPr>
        <w:t>memoria</w:t>
      </w:r>
      <w:proofErr w:type="spellEnd"/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 </w:t>
      </w:r>
      <w:proofErr w:type="spellStart"/>
      <w:r w:rsidRPr="00F22D11">
        <w:rPr>
          <w:rFonts w:ascii="Times New Roman" w:hAnsi="Times New Roman" w:cs="Times New Roman"/>
          <w:bCs/>
          <w:szCs w:val="20"/>
          <w:lang w:val="en-US"/>
        </w:rPr>
        <w:t>interna</w:t>
      </w:r>
      <w:proofErr w:type="spellEnd"/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, 4gb </w:t>
      </w:r>
      <w:proofErr w:type="spellStart"/>
      <w:r w:rsidRPr="00F22D11">
        <w:rPr>
          <w:rFonts w:ascii="Times New Roman" w:hAnsi="Times New Roman" w:cs="Times New Roman"/>
          <w:bCs/>
          <w:szCs w:val="20"/>
          <w:lang w:val="en-US"/>
        </w:rPr>
        <w:t>memoria</w:t>
      </w:r>
      <w:proofErr w:type="spellEnd"/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 RAM, </w:t>
      </w:r>
      <w:proofErr w:type="spellStart"/>
      <w:r w:rsidRPr="00F22D11">
        <w:rPr>
          <w:rFonts w:ascii="Times New Roman" w:hAnsi="Times New Roman" w:cs="Times New Roman"/>
          <w:bCs/>
          <w:szCs w:val="20"/>
          <w:lang w:val="en-US"/>
        </w:rPr>
        <w:t>procesador</w:t>
      </w:r>
      <w:proofErr w:type="spellEnd"/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 Intel Core i3)</w:t>
      </w:r>
    </w:p>
    <w:p w:rsidR="005822F4" w:rsidRPr="0073603F" w:rsidRDefault="005822F4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Servidor en la nube empresa NINJA HOSTING plan alto rendimiento</w:t>
      </w:r>
    </w:p>
    <w:p w:rsidR="005822F4" w:rsidRPr="0073603F" w:rsidRDefault="005822F4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25gb de memoria</w:t>
      </w:r>
    </w:p>
    <w:p w:rsidR="005822F4" w:rsidRPr="0073603F" w:rsidRDefault="005822F4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25 cuentas de correo</w:t>
      </w:r>
    </w:p>
    <w:p w:rsidR="00BE74D2" w:rsidRPr="0073603F" w:rsidRDefault="005822F4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25 bases de datos MySQL</w:t>
      </w:r>
    </w:p>
    <w:p w:rsidR="00BE74D2" w:rsidRPr="0073603F" w:rsidRDefault="00BE74D2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Servidor Apache</w:t>
      </w:r>
    </w:p>
    <w:p w:rsidR="00BE74D2" w:rsidRPr="0073603F" w:rsidRDefault="0065206D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Soporte para </w:t>
      </w:r>
      <w:r w:rsidR="00BE74D2" w:rsidRPr="0073603F">
        <w:rPr>
          <w:rFonts w:ascii="Times New Roman" w:hAnsi="Times New Roman" w:cs="Times New Roman"/>
          <w:bCs/>
          <w:lang w:val="es-CL"/>
        </w:rPr>
        <w:t>PHP</w:t>
      </w:r>
    </w:p>
    <w:p w:rsidR="00BE74D2" w:rsidRPr="0073603F" w:rsidRDefault="0065206D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Base de datos </w:t>
      </w:r>
      <w:r w:rsidR="00BE74D2" w:rsidRPr="0073603F">
        <w:rPr>
          <w:rFonts w:ascii="Times New Roman" w:hAnsi="Times New Roman" w:cs="Times New Roman"/>
          <w:bCs/>
          <w:lang w:val="es-CL"/>
        </w:rPr>
        <w:t>MySQL</w:t>
      </w:r>
    </w:p>
    <w:p w:rsidR="00323EDE" w:rsidRPr="0073603F" w:rsidRDefault="00BE74D2" w:rsidP="004E0BC8">
      <w:pPr>
        <w:pStyle w:val="Sinespaciado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Sistema operativo Linux</w:t>
      </w:r>
    </w:p>
    <w:p w:rsidR="00723033" w:rsidRPr="0073603F" w:rsidRDefault="007023B5" w:rsidP="00723033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Dispositivo Banda ancha móvil ISP claro</w:t>
      </w:r>
    </w:p>
    <w:p w:rsidR="00323EDE" w:rsidRPr="0073603F" w:rsidRDefault="00323EDE" w:rsidP="004E0BC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Software</w:t>
      </w:r>
    </w:p>
    <w:p w:rsidR="002C11AA" w:rsidRPr="0073603F" w:rsidRDefault="002C11AA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4"/>
          <w:szCs w:val="20"/>
          <w:lang w:val="es-CL"/>
        </w:rPr>
        <w:t>CMS PrestaShop</w:t>
      </w:r>
    </w:p>
    <w:p w:rsidR="00323EDE" w:rsidRPr="0073603F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Lenguaje PHP</w:t>
      </w:r>
    </w:p>
    <w:p w:rsidR="00323EDE" w:rsidRPr="0073603F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Leguaje JavaScript y librería jQuery</w:t>
      </w:r>
    </w:p>
    <w:p w:rsidR="00323EDE" w:rsidRPr="0073603F" w:rsidRDefault="006860B1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HTML5 y CS</w:t>
      </w:r>
      <w:r w:rsidR="00323EDE" w:rsidRPr="0073603F">
        <w:rPr>
          <w:rFonts w:ascii="Times New Roman" w:hAnsi="Times New Roman" w:cs="Times New Roman"/>
          <w:bCs/>
          <w:szCs w:val="20"/>
          <w:lang w:val="es-CL"/>
        </w:rPr>
        <w:t>S3</w:t>
      </w:r>
    </w:p>
    <w:p w:rsidR="00323EDE" w:rsidRPr="0073603F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Base de datos MySQL</w:t>
      </w:r>
    </w:p>
    <w:p w:rsidR="00323EDE" w:rsidRPr="0073603F" w:rsidRDefault="00323EDE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Navegadores web</w:t>
      </w:r>
    </w:p>
    <w:p w:rsidR="00323EDE" w:rsidRPr="0073603F" w:rsidRDefault="00323EDE" w:rsidP="00323EDE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</w:p>
    <w:p w:rsidR="00084E13" w:rsidRPr="0073603F" w:rsidRDefault="00BC35FD" w:rsidP="004E0BC8">
      <w:pPr>
        <w:pStyle w:val="Sinespaciado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Servicios</w:t>
      </w:r>
    </w:p>
    <w:p w:rsidR="00C05915" w:rsidRPr="0073603F" w:rsidRDefault="00C05915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Dominio web NIC Chile</w:t>
      </w:r>
    </w:p>
    <w:p w:rsidR="00C05915" w:rsidRPr="0073603F" w:rsidRDefault="00C05915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Certificado SSL sitio web GoDaddy (DV, OV y EV)</w:t>
      </w:r>
    </w:p>
    <w:p w:rsidR="002D0A8C" w:rsidRPr="0073603F" w:rsidRDefault="00C05915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Servicio Webpay plus de Transbank</w:t>
      </w:r>
    </w:p>
    <w:p w:rsidR="006860B1" w:rsidRPr="0073603F" w:rsidRDefault="006860B1" w:rsidP="004E0BC8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ISP Movistar (Plan Internet + Telefonía)</w:t>
      </w:r>
    </w:p>
    <w:p w:rsidR="00BB6A63" w:rsidRPr="0073603F" w:rsidRDefault="006860B1" w:rsidP="00BB6A63">
      <w:pPr>
        <w:pStyle w:val="Sinespaciado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ISP Claro (Plan Internet</w:t>
      </w:r>
      <w:r w:rsidR="007023B5" w:rsidRPr="0073603F">
        <w:rPr>
          <w:rFonts w:ascii="Times New Roman" w:hAnsi="Times New Roman" w:cs="Times New Roman"/>
          <w:bCs/>
          <w:szCs w:val="20"/>
          <w:lang w:val="es-CL"/>
        </w:rPr>
        <w:t xml:space="preserve"> banda ancha </w:t>
      </w:r>
      <w:r w:rsidR="00966D5B" w:rsidRPr="0073603F">
        <w:rPr>
          <w:rFonts w:ascii="Times New Roman" w:hAnsi="Times New Roman" w:cs="Times New Roman"/>
          <w:bCs/>
          <w:szCs w:val="20"/>
          <w:lang w:val="es-CL"/>
        </w:rPr>
        <w:t>móvil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)</w:t>
      </w:r>
    </w:p>
    <w:p w:rsidR="002535DB" w:rsidRPr="0073603F" w:rsidRDefault="002535DB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E52DA7" w:rsidRPr="0073603F" w:rsidRDefault="000E094E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Factibilidad Económica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tbl>
      <w:tblPr>
        <w:tblW w:w="8795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8"/>
        <w:gridCol w:w="2198"/>
        <w:gridCol w:w="2200"/>
        <w:gridCol w:w="2199"/>
      </w:tblGrid>
      <w:tr w:rsidR="00B765B8" w:rsidRPr="0073603F" w:rsidTr="004E450F">
        <w:trPr>
          <w:trHeight w:val="258"/>
        </w:trPr>
        <w:tc>
          <w:tcPr>
            <w:tcW w:w="879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Recursos Económicos</w:t>
            </w:r>
          </w:p>
        </w:tc>
      </w:tr>
      <w:tr w:rsidR="00B765B8" w:rsidRPr="0073603F" w:rsidTr="004E450F">
        <w:trPr>
          <w:trHeight w:val="258"/>
        </w:trPr>
        <w:tc>
          <w:tcPr>
            <w:tcW w:w="87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Hardware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Cantidad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Ítem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Costo con IVA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Total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Computador escritorio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Notebook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Servidor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$ 95.081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$ 95.081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Dispositivo BAM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4E450F">
        <w:trPr>
          <w:trHeight w:val="258"/>
        </w:trPr>
        <w:tc>
          <w:tcPr>
            <w:tcW w:w="879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Software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CMS PrestaShop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PHP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JavaScript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HTML5 y CSS3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BD MySQL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Navegadores web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4E450F">
        <w:trPr>
          <w:trHeight w:val="258"/>
        </w:trPr>
        <w:tc>
          <w:tcPr>
            <w:tcW w:w="879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Servicios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Dominio web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Certificado SSL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$ 48.000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$ 48.000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/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Web Pay Plus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Comisión por venta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45"/>
        </w:trPr>
        <w:tc>
          <w:tcPr>
            <w:tcW w:w="21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ISP movistar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$ 0</w:t>
            </w:r>
          </w:p>
        </w:tc>
      </w:tr>
      <w:tr w:rsidR="00B765B8" w:rsidRPr="0073603F" w:rsidTr="00FD5DEA">
        <w:trPr>
          <w:trHeight w:val="258"/>
        </w:trPr>
        <w:tc>
          <w:tcPr>
            <w:tcW w:w="21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21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ISP Claro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$ 17.900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$ 17.900</w:t>
            </w:r>
          </w:p>
        </w:tc>
      </w:tr>
      <w:tr w:rsidR="00B765B8" w:rsidRPr="0073603F" w:rsidTr="00FD5DEA">
        <w:trPr>
          <w:trHeight w:val="258"/>
        </w:trPr>
        <w:tc>
          <w:tcPr>
            <w:tcW w:w="659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765B8" w:rsidRPr="0073603F" w:rsidRDefault="00035301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Total</w:t>
            </w:r>
            <w:r w:rsidR="00B765B8"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 </w:t>
            </w:r>
          </w:p>
        </w:tc>
        <w:tc>
          <w:tcPr>
            <w:tcW w:w="21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765B8" w:rsidRPr="0073603F" w:rsidRDefault="00B765B8" w:rsidP="00B765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$ 160.981</w:t>
            </w:r>
          </w:p>
        </w:tc>
      </w:tr>
    </w:tbl>
    <w:p w:rsidR="006B755B" w:rsidRPr="0073603F" w:rsidRDefault="006B755B" w:rsidP="00035301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</w:p>
    <w:tbl>
      <w:tblPr>
        <w:tblW w:w="86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23"/>
        <w:gridCol w:w="1697"/>
        <w:gridCol w:w="1697"/>
        <w:gridCol w:w="1701"/>
        <w:gridCol w:w="1697"/>
      </w:tblGrid>
      <w:tr w:rsidR="00C468E7" w:rsidRPr="0073603F" w:rsidTr="0091250A">
        <w:trPr>
          <w:trHeight w:val="156"/>
          <w:jc w:val="center"/>
        </w:trPr>
        <w:tc>
          <w:tcPr>
            <w:tcW w:w="18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Profesional</w:t>
            </w:r>
          </w:p>
        </w:tc>
        <w:tc>
          <w:tcPr>
            <w:tcW w:w="16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Costo HH</w:t>
            </w:r>
          </w:p>
        </w:tc>
        <w:tc>
          <w:tcPr>
            <w:tcW w:w="16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HH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Mensual</w:t>
            </w:r>
          </w:p>
        </w:tc>
        <w:tc>
          <w:tcPr>
            <w:tcW w:w="16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Valor Total</w:t>
            </w:r>
          </w:p>
        </w:tc>
      </w:tr>
      <w:tr w:rsidR="00C468E7" w:rsidRPr="0073603F" w:rsidTr="0091250A">
        <w:trPr>
          <w:trHeight w:val="468"/>
          <w:jc w:val="center"/>
        </w:trPr>
        <w:tc>
          <w:tcPr>
            <w:tcW w:w="182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Jefe de proyecto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$ 8.300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$ 1.494.000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$ 4.482.000</w:t>
            </w:r>
          </w:p>
        </w:tc>
      </w:tr>
      <w:tr w:rsidR="0091250A" w:rsidRPr="0073603F" w:rsidTr="0091250A">
        <w:trPr>
          <w:trHeight w:val="468"/>
          <w:jc w:val="center"/>
        </w:trPr>
        <w:tc>
          <w:tcPr>
            <w:tcW w:w="182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1250A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Gerente de proyecto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1250A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$7.000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1250A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1250A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$1.260.000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1250A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$3.780.000</w:t>
            </w:r>
          </w:p>
        </w:tc>
      </w:tr>
      <w:tr w:rsidR="00C468E7" w:rsidRPr="0073603F" w:rsidTr="0091250A">
        <w:trPr>
          <w:trHeight w:val="307"/>
          <w:jc w:val="center"/>
        </w:trPr>
        <w:tc>
          <w:tcPr>
            <w:tcW w:w="182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Programador Front-end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$ 3.400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$ 612.000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$ 1.836.000</w:t>
            </w:r>
          </w:p>
        </w:tc>
      </w:tr>
      <w:tr w:rsidR="00C468E7" w:rsidRPr="0073603F" w:rsidTr="0091250A">
        <w:trPr>
          <w:trHeight w:val="307"/>
          <w:jc w:val="center"/>
        </w:trPr>
        <w:tc>
          <w:tcPr>
            <w:tcW w:w="182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Programador Back-end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$ 3.400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$ 612.000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$ 1.836.000</w:t>
            </w:r>
          </w:p>
        </w:tc>
      </w:tr>
      <w:tr w:rsidR="00C468E7" w:rsidRPr="0073603F" w:rsidTr="0091250A">
        <w:trPr>
          <w:trHeight w:val="307"/>
          <w:jc w:val="center"/>
        </w:trPr>
        <w:tc>
          <w:tcPr>
            <w:tcW w:w="182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Programador Full-stack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$ 4.700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$ 846.000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$ 2.538.000</w:t>
            </w:r>
          </w:p>
        </w:tc>
      </w:tr>
      <w:tr w:rsidR="00035301" w:rsidRPr="0073603F" w:rsidTr="00C468E7">
        <w:trPr>
          <w:trHeight w:val="74"/>
          <w:jc w:val="center"/>
        </w:trPr>
        <w:tc>
          <w:tcPr>
            <w:tcW w:w="691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035301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Total</w:t>
            </w:r>
          </w:p>
        </w:tc>
        <w:tc>
          <w:tcPr>
            <w:tcW w:w="16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035301" w:rsidRPr="0073603F" w:rsidRDefault="0091250A" w:rsidP="00035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color w:val="000000"/>
              </w:rPr>
              <w:t>$ 14.472.000</w:t>
            </w:r>
          </w:p>
        </w:tc>
      </w:tr>
    </w:tbl>
    <w:p w:rsidR="00663B9E" w:rsidRPr="0073603F" w:rsidRDefault="00663B9E" w:rsidP="00E52DA7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443965" w:rsidRPr="0073603F" w:rsidRDefault="00443965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0E094E" w:rsidRPr="0073603F" w:rsidRDefault="000E094E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Factibilidad Operacional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A20ECE" w:rsidRPr="0073603F" w:rsidRDefault="00FF1B2C" w:rsidP="000F562C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Los trabajadores tienen conocimientos</w:t>
      </w:r>
      <w:r w:rsidR="002A062C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básicos de</w:t>
      </w:r>
      <w:r w:rsidR="002A062C" w:rsidRPr="0073603F">
        <w:rPr>
          <w:rFonts w:ascii="Times New Roman" w:hAnsi="Times New Roman" w:cs="Times New Roman"/>
          <w:bCs/>
          <w:szCs w:val="20"/>
          <w:lang w:val="es-CL"/>
        </w:rPr>
        <w:t xml:space="preserve"> computación en</w:t>
      </w:r>
      <w:r w:rsidR="00BE01E4" w:rsidRPr="0073603F">
        <w:rPr>
          <w:rFonts w:ascii="Times New Roman" w:hAnsi="Times New Roman" w:cs="Times New Roman"/>
          <w:bCs/>
          <w:szCs w:val="20"/>
          <w:lang w:val="es-CL"/>
        </w:rPr>
        <w:t xml:space="preserve"> equipos con</w:t>
      </w:r>
      <w:r w:rsidR="002A062C" w:rsidRPr="0073603F">
        <w:rPr>
          <w:rFonts w:ascii="Times New Roman" w:hAnsi="Times New Roman" w:cs="Times New Roman"/>
          <w:bCs/>
          <w:szCs w:val="20"/>
          <w:lang w:val="es-CL"/>
        </w:rPr>
        <w:t xml:space="preserve"> sistemas operativos como Windows, Android y</w:t>
      </w:r>
      <w:r w:rsidR="00513B99" w:rsidRPr="0073603F">
        <w:rPr>
          <w:rFonts w:ascii="Times New Roman" w:hAnsi="Times New Roman" w:cs="Times New Roman"/>
          <w:bCs/>
          <w:szCs w:val="20"/>
          <w:lang w:val="es-CL"/>
        </w:rPr>
        <w:t>/o</w:t>
      </w:r>
      <w:r w:rsidR="002A062C" w:rsidRPr="0073603F">
        <w:rPr>
          <w:rFonts w:ascii="Times New Roman" w:hAnsi="Times New Roman" w:cs="Times New Roman"/>
          <w:bCs/>
          <w:szCs w:val="20"/>
          <w:lang w:val="es-CL"/>
        </w:rPr>
        <w:t xml:space="preserve"> iOS</w:t>
      </w:r>
      <w:r w:rsidR="00A20EC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,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 xml:space="preserve"> esto les </w:t>
      </w:r>
      <w:r w:rsidR="008F2CE3" w:rsidRPr="0073603F">
        <w:rPr>
          <w:rFonts w:ascii="Times New Roman" w:hAnsi="Times New Roman" w:cs="Times New Roman"/>
          <w:bCs/>
          <w:szCs w:val="20"/>
          <w:lang w:val="es-CL"/>
        </w:rPr>
        <w:t>permit</w:t>
      </w:r>
      <w:r w:rsidR="007F140B" w:rsidRPr="0073603F">
        <w:rPr>
          <w:rFonts w:ascii="Times New Roman" w:hAnsi="Times New Roman" w:cs="Times New Roman"/>
          <w:bCs/>
          <w:szCs w:val="20"/>
          <w:lang w:val="es-CL"/>
        </w:rPr>
        <w:t>e</w:t>
      </w:r>
      <w:r w:rsidR="00BE01E4" w:rsidRPr="0073603F">
        <w:rPr>
          <w:rFonts w:ascii="Times New Roman" w:hAnsi="Times New Roman" w:cs="Times New Roman"/>
          <w:bCs/>
          <w:szCs w:val="20"/>
          <w:lang w:val="es-CL"/>
        </w:rPr>
        <w:t xml:space="preserve"> aprender de 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>forma</w:t>
      </w:r>
      <w:r w:rsidR="00BE01E4" w:rsidRPr="0073603F">
        <w:rPr>
          <w:rFonts w:ascii="Times New Roman" w:hAnsi="Times New Roman" w:cs="Times New Roman"/>
          <w:bCs/>
          <w:szCs w:val="20"/>
          <w:lang w:val="es-CL"/>
        </w:rPr>
        <w:t xml:space="preserve"> rápida</w:t>
      </w:r>
      <w:r w:rsidR="00410499" w:rsidRPr="0073603F">
        <w:rPr>
          <w:rFonts w:ascii="Times New Roman" w:hAnsi="Times New Roman" w:cs="Times New Roman"/>
          <w:bCs/>
          <w:szCs w:val="20"/>
          <w:lang w:val="es-CL"/>
        </w:rPr>
        <w:t xml:space="preserve"> y clara</w:t>
      </w:r>
      <w:r w:rsidR="008F2CE3" w:rsidRPr="0073603F">
        <w:rPr>
          <w:rFonts w:ascii="Times New Roman" w:hAnsi="Times New Roman" w:cs="Times New Roman"/>
          <w:bCs/>
          <w:szCs w:val="20"/>
          <w:lang w:val="es-CL"/>
        </w:rPr>
        <w:t xml:space="preserve"> el uso de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 xml:space="preserve"> nuevo</w:t>
      </w:r>
      <w:r w:rsidR="008F2CE3" w:rsidRPr="0073603F">
        <w:rPr>
          <w:rFonts w:ascii="Times New Roman" w:hAnsi="Times New Roman" w:cs="Times New Roman"/>
          <w:bCs/>
          <w:szCs w:val="20"/>
          <w:lang w:val="es-CL"/>
        </w:rPr>
        <w:t>s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 xml:space="preserve"> sistema</w:t>
      </w:r>
      <w:r w:rsidR="008F2CE3" w:rsidRPr="0073603F">
        <w:rPr>
          <w:rFonts w:ascii="Times New Roman" w:hAnsi="Times New Roman" w:cs="Times New Roman"/>
          <w:bCs/>
          <w:szCs w:val="20"/>
          <w:lang w:val="es-CL"/>
        </w:rPr>
        <w:t>s</w:t>
      </w:r>
      <w:r w:rsidR="000F562C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computacionales. Los</w:t>
      </w:r>
      <w:r w:rsidR="00C52EE6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F041A5" w:rsidRPr="0073603F">
        <w:rPr>
          <w:rFonts w:ascii="Times New Roman" w:hAnsi="Times New Roman" w:cs="Times New Roman"/>
          <w:bCs/>
          <w:szCs w:val="20"/>
          <w:lang w:val="es-CL"/>
        </w:rPr>
        <w:t>trabajadores esperan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 xml:space="preserve"> con ansias la implementación del </w:t>
      </w:r>
      <w:r w:rsidR="008A47AF" w:rsidRPr="0073603F">
        <w:rPr>
          <w:rFonts w:ascii="Times New Roman" w:hAnsi="Times New Roman" w:cs="Times New Roman"/>
          <w:bCs/>
          <w:szCs w:val="20"/>
          <w:lang w:val="es-CL"/>
        </w:rPr>
        <w:t xml:space="preserve">nuevo </w:t>
      </w:r>
      <w:r w:rsidR="00C52EE6" w:rsidRPr="0073603F">
        <w:rPr>
          <w:rFonts w:ascii="Times New Roman" w:hAnsi="Times New Roman" w:cs="Times New Roman"/>
          <w:bCs/>
          <w:szCs w:val="20"/>
          <w:lang w:val="es-CL"/>
        </w:rPr>
        <w:t>sistema</w:t>
      </w:r>
      <w:r w:rsidR="007A34C9" w:rsidRPr="0073603F">
        <w:rPr>
          <w:rFonts w:ascii="Times New Roman" w:hAnsi="Times New Roman" w:cs="Times New Roman"/>
          <w:bCs/>
          <w:szCs w:val="20"/>
          <w:lang w:val="es-CL"/>
        </w:rPr>
        <w:t xml:space="preserve"> web,</w:t>
      </w:r>
      <w:r w:rsidR="006C6093" w:rsidRPr="0073603F">
        <w:rPr>
          <w:rFonts w:ascii="Times New Roman" w:hAnsi="Times New Roman" w:cs="Times New Roman"/>
          <w:bCs/>
          <w:szCs w:val="20"/>
          <w:lang w:val="es-CL"/>
        </w:rPr>
        <w:t xml:space="preserve"> ya que facilitara las tareas que realizan </w:t>
      </w:r>
      <w:r w:rsidR="0072434C" w:rsidRPr="0073603F">
        <w:rPr>
          <w:rFonts w:ascii="Times New Roman" w:hAnsi="Times New Roman" w:cs="Times New Roman"/>
          <w:bCs/>
          <w:szCs w:val="20"/>
          <w:lang w:val="es-CL"/>
        </w:rPr>
        <w:t>día a día en la empresa Muebles Véliz</w:t>
      </w:r>
      <w:r w:rsidR="006C6093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6C6093" w:rsidRPr="0073603F" w:rsidRDefault="006C6093" w:rsidP="006C6093">
      <w:pPr>
        <w:pStyle w:val="Sinespaciado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E84BDD" w:rsidRPr="0073603F" w:rsidRDefault="00E84BDD" w:rsidP="00CF3DF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E84BDD" w:rsidRPr="0073603F" w:rsidRDefault="00E84BDD" w:rsidP="00CF3DF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6B14AA" w:rsidRPr="0073603F" w:rsidRDefault="006B14AA" w:rsidP="00CF3DF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6B14AA" w:rsidRPr="0073603F" w:rsidRDefault="006B14AA" w:rsidP="00CF3DF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0E094E" w:rsidRPr="0073603F" w:rsidRDefault="000E094E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Factibilidad Legal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674B1F" w:rsidRPr="0073603F" w:rsidRDefault="00F647E8" w:rsidP="004E0BC8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Ley</w:t>
      </w:r>
      <w:r w:rsidR="009B4F59" w:rsidRPr="0073603F">
        <w:rPr>
          <w:rFonts w:ascii="Times New Roman" w:hAnsi="Times New Roman" w:cs="Times New Roman"/>
          <w:bCs/>
          <w:lang w:val="es-CL"/>
        </w:rPr>
        <w:t xml:space="preserve"> N°</w:t>
      </w:r>
      <w:r w:rsidR="00674B1F" w:rsidRPr="0073603F">
        <w:rPr>
          <w:rFonts w:ascii="Times New Roman" w:hAnsi="Times New Roman" w:cs="Times New Roman"/>
          <w:bCs/>
          <w:lang w:val="es-CL"/>
        </w:rPr>
        <w:t>19.496</w:t>
      </w:r>
      <w:r w:rsidR="0010013D" w:rsidRPr="0073603F">
        <w:rPr>
          <w:rFonts w:ascii="Times New Roman" w:hAnsi="Times New Roman" w:cs="Times New Roman"/>
          <w:bCs/>
          <w:lang w:val="es-CL"/>
        </w:rPr>
        <w:t>P</w:t>
      </w:r>
      <w:r w:rsidR="00674B1F" w:rsidRPr="0073603F">
        <w:rPr>
          <w:rFonts w:ascii="Times New Roman" w:hAnsi="Times New Roman" w:cs="Times New Roman"/>
          <w:bCs/>
          <w:lang w:val="es-CL"/>
        </w:rPr>
        <w:t xml:space="preserve">rotección </w:t>
      </w:r>
      <w:r w:rsidR="0010013D" w:rsidRPr="0073603F">
        <w:rPr>
          <w:rFonts w:ascii="Times New Roman" w:hAnsi="Times New Roman" w:cs="Times New Roman"/>
          <w:bCs/>
          <w:lang w:val="es-CL"/>
        </w:rPr>
        <w:t>de los Derechos del C</w:t>
      </w:r>
      <w:r w:rsidR="00674B1F" w:rsidRPr="0073603F">
        <w:rPr>
          <w:rFonts w:ascii="Times New Roman" w:hAnsi="Times New Roman" w:cs="Times New Roman"/>
          <w:bCs/>
          <w:lang w:val="es-CL"/>
        </w:rPr>
        <w:t>onsumidor</w:t>
      </w:r>
      <w:r w:rsidR="009B4F59" w:rsidRPr="0073603F">
        <w:rPr>
          <w:rFonts w:ascii="Times New Roman" w:hAnsi="Times New Roman" w:cs="Times New Roman"/>
          <w:bCs/>
          <w:lang w:val="es-CL"/>
        </w:rPr>
        <w:t>.</w:t>
      </w:r>
    </w:p>
    <w:p w:rsidR="00F647E8" w:rsidRPr="0073603F" w:rsidRDefault="0010013D" w:rsidP="004E0BC8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Ley N°19.628 Protección de Datos P</w:t>
      </w:r>
      <w:r w:rsidR="009B4F59" w:rsidRPr="0073603F">
        <w:rPr>
          <w:rFonts w:ascii="Times New Roman" w:hAnsi="Times New Roman" w:cs="Times New Roman"/>
          <w:bCs/>
          <w:lang w:val="es-CL"/>
        </w:rPr>
        <w:t>ersonales.</w:t>
      </w:r>
    </w:p>
    <w:p w:rsidR="009B4F59" w:rsidRPr="0073603F" w:rsidRDefault="0010013D" w:rsidP="004E0BC8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Ley N°19.799 Documentos, Forma y C</w:t>
      </w:r>
      <w:r w:rsidR="009B4F59" w:rsidRPr="0073603F">
        <w:rPr>
          <w:rFonts w:ascii="Times New Roman" w:hAnsi="Times New Roman" w:cs="Times New Roman"/>
          <w:bCs/>
          <w:lang w:val="es-CL"/>
        </w:rPr>
        <w:t>ertificación electrónica</w:t>
      </w:r>
    </w:p>
    <w:p w:rsidR="000F2AEA" w:rsidRPr="0073603F" w:rsidRDefault="0010013D" w:rsidP="004E0BC8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Ley N°20.886 Ley de T</w:t>
      </w:r>
      <w:r w:rsidR="009B4F59" w:rsidRPr="0073603F">
        <w:rPr>
          <w:rFonts w:ascii="Times New Roman" w:hAnsi="Times New Roman" w:cs="Times New Roman"/>
          <w:bCs/>
          <w:lang w:val="es-CL"/>
        </w:rPr>
        <w:t xml:space="preserve">ramitación </w:t>
      </w:r>
      <w:r w:rsidRPr="0073603F">
        <w:rPr>
          <w:rFonts w:ascii="Times New Roman" w:hAnsi="Times New Roman" w:cs="Times New Roman"/>
          <w:bCs/>
          <w:lang w:val="es-CL"/>
        </w:rPr>
        <w:t>E</w:t>
      </w:r>
      <w:r w:rsidR="000F2AEA" w:rsidRPr="0073603F">
        <w:rPr>
          <w:rFonts w:ascii="Times New Roman" w:hAnsi="Times New Roman" w:cs="Times New Roman"/>
          <w:bCs/>
          <w:lang w:val="es-CL"/>
        </w:rPr>
        <w:t>lectrónica</w:t>
      </w:r>
    </w:p>
    <w:p w:rsidR="00893E28" w:rsidRPr="0073603F" w:rsidRDefault="0010013D" w:rsidP="004E0BC8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Ley N°17.336 Propiedad I</w:t>
      </w:r>
      <w:r w:rsidR="00893E28" w:rsidRPr="0073603F">
        <w:rPr>
          <w:rFonts w:ascii="Times New Roman" w:hAnsi="Times New Roman" w:cs="Times New Roman"/>
          <w:bCs/>
          <w:lang w:val="es-CL"/>
        </w:rPr>
        <w:t>ntelectual</w:t>
      </w:r>
    </w:p>
    <w:p w:rsidR="00E84BDD" w:rsidRPr="0073603F" w:rsidRDefault="00E84BDD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0E094E" w:rsidRPr="0073603F" w:rsidRDefault="000E094E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Solución propuesta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600014" w:rsidRPr="0073603F" w:rsidRDefault="0029358A" w:rsidP="00CA4202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Se </w:t>
      </w:r>
      <w:r w:rsidR="004F6DB1" w:rsidRPr="0073603F">
        <w:rPr>
          <w:rFonts w:ascii="Times New Roman" w:hAnsi="Times New Roman" w:cs="Times New Roman"/>
          <w:bCs/>
          <w:szCs w:val="20"/>
          <w:lang w:val="es-CL"/>
        </w:rPr>
        <w:t>implementará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un</w:t>
      </w:r>
      <w:r w:rsidR="00CA4202" w:rsidRPr="0073603F">
        <w:rPr>
          <w:rFonts w:ascii="Times New Roman" w:hAnsi="Times New Roman" w:cs="Times New Roman"/>
          <w:bCs/>
          <w:szCs w:val="20"/>
          <w:lang w:val="es-CL"/>
        </w:rPr>
        <w:t xml:space="preserve"> sistema web de comercio electrónico por medio del CMS PrestaShop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600014" w:rsidRPr="0073603F" w:rsidRDefault="004F6DB1" w:rsidP="00600014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Tendrá un 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>sistema de</w:t>
      </w:r>
      <w:r w:rsidR="00C66DD7" w:rsidRPr="0073603F">
        <w:rPr>
          <w:rFonts w:ascii="Times New Roman" w:hAnsi="Times New Roman" w:cs="Times New Roman"/>
          <w:bCs/>
          <w:szCs w:val="20"/>
          <w:lang w:val="es-CL"/>
        </w:rPr>
        <w:t xml:space="preserve"> inventario 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el cual </w:t>
      </w:r>
      <w:r w:rsidR="00C66DD7" w:rsidRPr="0073603F">
        <w:rPr>
          <w:rFonts w:ascii="Times New Roman" w:hAnsi="Times New Roman" w:cs="Times New Roman"/>
          <w:bCs/>
          <w:szCs w:val="20"/>
          <w:lang w:val="es-CL"/>
        </w:rPr>
        <w:t xml:space="preserve">se 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>diseñará</w:t>
      </w:r>
      <w:r w:rsidR="00C66DD7" w:rsidRPr="0073603F">
        <w:rPr>
          <w:rFonts w:ascii="Times New Roman" w:hAnsi="Times New Roman" w:cs="Times New Roman"/>
          <w:bCs/>
          <w:szCs w:val="20"/>
          <w:lang w:val="es-CL"/>
        </w:rPr>
        <w:t xml:space="preserve"> y desarrollar</w:t>
      </w:r>
      <w:r w:rsidR="007B055B" w:rsidRPr="0073603F">
        <w:rPr>
          <w:rFonts w:ascii="Times New Roman" w:hAnsi="Times New Roman" w:cs="Times New Roman"/>
          <w:bCs/>
          <w:szCs w:val="20"/>
          <w:lang w:val="es-CL"/>
        </w:rPr>
        <w:t>a a medida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 xml:space="preserve"> para que se adapte a las necesidades de la empresa</w:t>
      </w:r>
      <w:r w:rsidR="007B055B" w:rsidRPr="0073603F">
        <w:rPr>
          <w:rFonts w:ascii="Times New Roman" w:hAnsi="Times New Roman" w:cs="Times New Roman"/>
          <w:bCs/>
          <w:szCs w:val="20"/>
          <w:lang w:val="es-CL"/>
        </w:rPr>
        <w:t xml:space="preserve">, y 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 xml:space="preserve">este </w:t>
      </w:r>
      <w:r w:rsidR="007B055B" w:rsidRPr="0073603F">
        <w:rPr>
          <w:rFonts w:ascii="Times New Roman" w:hAnsi="Times New Roman" w:cs="Times New Roman"/>
          <w:bCs/>
          <w:szCs w:val="20"/>
          <w:lang w:val="es-CL"/>
        </w:rPr>
        <w:t xml:space="preserve">se enlazara a la base de datos de la tienda </w:t>
      </w:r>
      <w:r w:rsidR="00600014" w:rsidRPr="0073603F">
        <w:rPr>
          <w:rFonts w:ascii="Times New Roman" w:hAnsi="Times New Roman" w:cs="Times New Roman"/>
          <w:bCs/>
          <w:szCs w:val="20"/>
          <w:lang w:val="es-CL"/>
        </w:rPr>
        <w:t>virtual para mostrar el stock a los clientes antes de comprar.</w:t>
      </w:r>
    </w:p>
    <w:p w:rsidR="00E737DD" w:rsidRPr="0073603F" w:rsidRDefault="00E737DD" w:rsidP="0092146F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Los recursos actuales de la empresa no permiten realizar comercio electrónico, por lo que se contratara un nuevo plan de servidor web con más recursos</w:t>
      </w:r>
      <w:r w:rsidR="0092146F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92146F" w:rsidRPr="0073603F" w:rsidRDefault="0092146F" w:rsidP="0092146F">
      <w:pPr>
        <w:pStyle w:val="Sinespaciado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Para evitar la desactualización del inventario en caso de falla eléctrica, se contratará un segundo ISP con banda ancha móvil y se </w:t>
      </w:r>
      <w:r w:rsidR="00605429" w:rsidRPr="0073603F">
        <w:rPr>
          <w:rFonts w:ascii="Times New Roman" w:hAnsi="Times New Roman" w:cs="Times New Roman"/>
          <w:bCs/>
          <w:szCs w:val="20"/>
          <w:lang w:val="es-CL"/>
        </w:rPr>
        <w:t>administrará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el inventario desde el notebook disponible en el local.</w:t>
      </w:r>
    </w:p>
    <w:p w:rsidR="00600014" w:rsidRPr="0073603F" w:rsidRDefault="00600014" w:rsidP="00600014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</w:p>
    <w:p w:rsidR="003625E0" w:rsidRPr="0073603F" w:rsidRDefault="003625E0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F134B8" w:rsidRPr="0073603F" w:rsidRDefault="00F134B8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Levantamiento de Requerimientos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F134B8" w:rsidRPr="0073603F" w:rsidRDefault="00F134B8" w:rsidP="004E0BC8">
      <w:pPr>
        <w:pStyle w:val="Sinespaciado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No funcionales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tbl>
      <w:tblPr>
        <w:tblStyle w:val="Tabladecuadrcula1clara1"/>
        <w:tblW w:w="0" w:type="auto"/>
        <w:tblLook w:val="04A0" w:firstRow="1" w:lastRow="0" w:firstColumn="1" w:lastColumn="0" w:noHBand="0" w:noVBand="1"/>
      </w:tblPr>
      <w:tblGrid>
        <w:gridCol w:w="889"/>
        <w:gridCol w:w="3330"/>
        <w:gridCol w:w="4831"/>
      </w:tblGrid>
      <w:tr w:rsidR="00AC2C49" w:rsidRPr="0073603F" w:rsidTr="001279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AC2C49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I</w:t>
            </w:r>
            <w:r w:rsidR="003B0CA0"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D</w:t>
            </w:r>
          </w:p>
        </w:tc>
        <w:tc>
          <w:tcPr>
            <w:tcW w:w="3330" w:type="dxa"/>
          </w:tcPr>
          <w:p w:rsidR="00AC2C49" w:rsidRPr="0073603F" w:rsidRDefault="00AC2C49" w:rsidP="00AF37AE">
            <w:pPr>
              <w:pStyle w:val="Sinespaciado"/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Nombre</w:t>
            </w:r>
          </w:p>
        </w:tc>
        <w:tc>
          <w:tcPr>
            <w:tcW w:w="4831" w:type="dxa"/>
          </w:tcPr>
          <w:p w:rsidR="00AC2C49" w:rsidRPr="0073603F" w:rsidRDefault="00AC2C49" w:rsidP="00AF37AE">
            <w:pPr>
              <w:pStyle w:val="Sinespaciado"/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Descripción</w:t>
            </w:r>
          </w:p>
        </w:tc>
      </w:tr>
      <w:tr w:rsidR="00AC2C49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AC2C49" w:rsidRPr="0073603F" w:rsidRDefault="00AC2C49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RNF01</w:t>
            </w:r>
          </w:p>
        </w:tc>
        <w:tc>
          <w:tcPr>
            <w:tcW w:w="3330" w:type="dxa"/>
          </w:tcPr>
          <w:p w:rsidR="00AC2C49" w:rsidRPr="0073603F" w:rsidRDefault="00DD17D4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B</w:t>
            </w:r>
            <w:r w:rsidR="00AC2C49" w:rsidRPr="0073603F">
              <w:rPr>
                <w:rFonts w:ascii="Times New Roman" w:hAnsi="Times New Roman" w:cs="Times New Roman"/>
                <w:bCs/>
                <w:lang w:val="es-CL"/>
              </w:rPr>
              <w:t>ase de datos normalizada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  <w:tc>
          <w:tcPr>
            <w:tcW w:w="4831" w:type="dxa"/>
          </w:tcPr>
          <w:p w:rsidR="00AC2C49" w:rsidRPr="0073603F" w:rsidRDefault="00B610C2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La base de datos debe estar no</w:t>
            </w:r>
            <w:r w:rsidR="004B39F5" w:rsidRPr="0073603F">
              <w:rPr>
                <w:rFonts w:ascii="Times New Roman" w:hAnsi="Times New Roman" w:cs="Times New Roman"/>
                <w:bCs/>
                <w:lang w:val="es-CL"/>
              </w:rPr>
              <w:t>rmalizada hasta la tercera forma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normal.</w:t>
            </w:r>
          </w:p>
        </w:tc>
      </w:tr>
      <w:tr w:rsidR="00AC2C49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AC2C49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RNF02</w:t>
            </w:r>
          </w:p>
        </w:tc>
        <w:tc>
          <w:tcPr>
            <w:tcW w:w="3330" w:type="dxa"/>
          </w:tcPr>
          <w:p w:rsidR="00B610C2" w:rsidRPr="0073603F" w:rsidRDefault="00D61B0C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Respuesta</w:t>
            </w:r>
            <w:r w:rsidR="00B610C2" w:rsidRPr="0073603F">
              <w:rPr>
                <w:rFonts w:ascii="Times New Roman" w:hAnsi="Times New Roman" w:cs="Times New Roman"/>
                <w:bCs/>
                <w:lang w:val="es-CL"/>
              </w:rPr>
              <w:t xml:space="preserve"> en menos de 5 segundos.</w:t>
            </w:r>
          </w:p>
        </w:tc>
        <w:tc>
          <w:tcPr>
            <w:tcW w:w="4831" w:type="dxa"/>
          </w:tcPr>
          <w:p w:rsidR="00AC2C49" w:rsidRPr="0073603F" w:rsidRDefault="00B610C2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Las </w:t>
            </w:r>
            <w:r w:rsidR="000A7217" w:rsidRPr="0073603F">
              <w:rPr>
                <w:rFonts w:ascii="Times New Roman" w:hAnsi="Times New Roman" w:cs="Times New Roman"/>
                <w:bCs/>
                <w:lang w:val="es-CL"/>
              </w:rPr>
              <w:t>funcionalidades y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transacciones del sistema deben responder en menos de 5 segundos.</w:t>
            </w:r>
          </w:p>
        </w:tc>
      </w:tr>
      <w:tr w:rsidR="00B610C2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B610C2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RNF03</w:t>
            </w:r>
          </w:p>
        </w:tc>
        <w:tc>
          <w:tcPr>
            <w:tcW w:w="3330" w:type="dxa"/>
          </w:tcPr>
          <w:p w:rsidR="00B610C2" w:rsidRPr="0073603F" w:rsidRDefault="009760F7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Compatible con</w:t>
            </w:r>
            <w:r w:rsidR="0093423A" w:rsidRPr="0073603F">
              <w:rPr>
                <w:rFonts w:ascii="Times New Roman" w:hAnsi="Times New Roman" w:cs="Times New Roman"/>
                <w:bCs/>
                <w:lang w:val="es-CL"/>
              </w:rPr>
              <w:t xml:space="preserve"> distintos tipos de navegadores.</w:t>
            </w:r>
          </w:p>
        </w:tc>
        <w:tc>
          <w:tcPr>
            <w:tcW w:w="4831" w:type="dxa"/>
          </w:tcPr>
          <w:p w:rsidR="00B610C2" w:rsidRPr="0073603F" w:rsidRDefault="0093423A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debe funcionar en los principales navegadores, entre ellos internet Explorer, Mozilla Firefox, Google Chrome, etc.</w:t>
            </w:r>
          </w:p>
        </w:tc>
      </w:tr>
      <w:tr w:rsidR="00B610C2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B610C2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RNF04</w:t>
            </w:r>
          </w:p>
        </w:tc>
        <w:tc>
          <w:tcPr>
            <w:tcW w:w="3330" w:type="dxa"/>
          </w:tcPr>
          <w:p w:rsidR="00B610C2" w:rsidRPr="0073603F" w:rsidRDefault="00D57CBA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</w:t>
            </w:r>
            <w:r w:rsidR="0098467D" w:rsidRPr="0073603F">
              <w:rPr>
                <w:rFonts w:ascii="Times New Roman" w:hAnsi="Times New Roman" w:cs="Times New Roman"/>
                <w:bCs/>
                <w:lang w:val="es-CL"/>
              </w:rPr>
              <w:t>nterfaces intuitivas.</w:t>
            </w:r>
          </w:p>
        </w:tc>
        <w:tc>
          <w:tcPr>
            <w:tcW w:w="4831" w:type="dxa"/>
          </w:tcPr>
          <w:p w:rsidR="00B610C2" w:rsidRPr="0073603F" w:rsidRDefault="0098467D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Las interfaces del sistema deben ser intuitiva</w:t>
            </w:r>
            <w:r w:rsidR="003F5E37" w:rsidRPr="0073603F">
              <w:rPr>
                <w:rFonts w:ascii="Times New Roman" w:hAnsi="Times New Roman" w:cs="Times New Roman"/>
                <w:bCs/>
                <w:lang w:val="es-CL"/>
              </w:rPr>
              <w:t>s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para </w:t>
            </w:r>
            <w:r w:rsidR="003F5E37" w:rsidRPr="0073603F">
              <w:rPr>
                <w:rFonts w:ascii="Times New Roman" w:hAnsi="Times New Roman" w:cs="Times New Roman"/>
                <w:bCs/>
                <w:lang w:val="es-CL"/>
              </w:rPr>
              <w:t>que los usuarios se sientan cómodos y aumente la productividad.</w:t>
            </w:r>
          </w:p>
        </w:tc>
      </w:tr>
      <w:tr w:rsidR="00B610C2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B610C2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RNF05</w:t>
            </w:r>
          </w:p>
        </w:tc>
        <w:tc>
          <w:tcPr>
            <w:tcW w:w="3330" w:type="dxa"/>
          </w:tcPr>
          <w:p w:rsidR="00B610C2" w:rsidRPr="0073603F" w:rsidRDefault="00823536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Las cuentas de usuario </w:t>
            </w:r>
            <w:r w:rsidR="003F5E37" w:rsidRPr="0073603F">
              <w:rPr>
                <w:rFonts w:ascii="Times New Roman" w:hAnsi="Times New Roman" w:cs="Times New Roman"/>
                <w:bCs/>
                <w:lang w:val="es-CL"/>
              </w:rPr>
              <w:t xml:space="preserve">de inventario 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serán creadas por</w:t>
            </w:r>
            <w:r w:rsidR="003F5E37" w:rsidRPr="0073603F">
              <w:rPr>
                <w:rFonts w:ascii="Times New Roman" w:hAnsi="Times New Roman" w:cs="Times New Roman"/>
                <w:bCs/>
                <w:lang w:val="es-CL"/>
              </w:rPr>
              <w:t xml:space="preserve"> el administrador.</w:t>
            </w:r>
          </w:p>
        </w:tc>
        <w:tc>
          <w:tcPr>
            <w:tcW w:w="4831" w:type="dxa"/>
          </w:tcPr>
          <w:p w:rsidR="00B610C2" w:rsidRPr="0073603F" w:rsidRDefault="003F5E37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Las cuentas de usuario para administrar el inventario solo las podrá crear el departamento de informática, para aumentar la seguridad del sistema.</w:t>
            </w:r>
          </w:p>
        </w:tc>
      </w:tr>
      <w:tr w:rsidR="00B610C2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B610C2" w:rsidRPr="0073603F" w:rsidRDefault="000A7217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RNF06</w:t>
            </w:r>
          </w:p>
        </w:tc>
        <w:tc>
          <w:tcPr>
            <w:tcW w:w="3330" w:type="dxa"/>
          </w:tcPr>
          <w:p w:rsidR="00B610C2" w:rsidRPr="0073603F" w:rsidRDefault="009760F7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Compatible con distintas resoluciones</w:t>
            </w:r>
            <w:r w:rsidR="00B34C1F"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  <w:tc>
          <w:tcPr>
            <w:tcW w:w="4831" w:type="dxa"/>
          </w:tcPr>
          <w:p w:rsidR="00B610C2" w:rsidRPr="0073603F" w:rsidRDefault="0093423A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</w:t>
            </w:r>
            <w:r w:rsidR="003625E0" w:rsidRPr="0073603F">
              <w:rPr>
                <w:rFonts w:ascii="Times New Roman" w:hAnsi="Times New Roman" w:cs="Times New Roman"/>
                <w:bCs/>
                <w:lang w:val="es-CL"/>
              </w:rPr>
              <w:t xml:space="preserve"> sistema de debe adaptar a todo tipo de resoluciones para los distintos dispositivos existentes.</w:t>
            </w:r>
          </w:p>
        </w:tc>
      </w:tr>
      <w:tr w:rsidR="00702DDD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702DDD" w:rsidRPr="0073603F" w:rsidRDefault="00F44F78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lang w:val="es-CL"/>
              </w:rPr>
            </w:pPr>
            <w:r w:rsidRPr="0073603F">
              <w:rPr>
                <w:rFonts w:ascii="Times New Roman" w:hAnsi="Times New Roman" w:cs="Times New Roman"/>
                <w:lang w:val="es-CL"/>
              </w:rPr>
              <w:t>RNF07</w:t>
            </w:r>
          </w:p>
        </w:tc>
        <w:tc>
          <w:tcPr>
            <w:tcW w:w="3330" w:type="dxa"/>
          </w:tcPr>
          <w:p w:rsidR="00702DDD" w:rsidRPr="0073603F" w:rsidRDefault="004533EC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Encriptación </w:t>
            </w:r>
            <w:r w:rsidR="004948DF" w:rsidRPr="0073603F">
              <w:rPr>
                <w:rFonts w:ascii="Times New Roman" w:hAnsi="Times New Roman" w:cs="Times New Roman"/>
                <w:bCs/>
                <w:lang w:val="es-CL"/>
              </w:rPr>
              <w:t>con certificados SSL.</w:t>
            </w:r>
          </w:p>
        </w:tc>
        <w:tc>
          <w:tcPr>
            <w:tcW w:w="4831" w:type="dxa"/>
          </w:tcPr>
          <w:p w:rsidR="00702DDD" w:rsidRPr="0073603F" w:rsidRDefault="004948DF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debe contar con encriptación</w:t>
            </w:r>
            <w:r w:rsidR="0039705E" w:rsidRPr="0073603F">
              <w:rPr>
                <w:rFonts w:ascii="Times New Roman" w:hAnsi="Times New Roman" w:cs="Times New Roman"/>
                <w:bCs/>
                <w:lang w:val="es-CL"/>
              </w:rPr>
              <w:t xml:space="preserve"> SSL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para entregar seguridad a los clientes.</w:t>
            </w:r>
          </w:p>
        </w:tc>
      </w:tr>
      <w:tr w:rsidR="00702DDD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702DDD" w:rsidRPr="0073603F" w:rsidRDefault="00F44F78" w:rsidP="00AF37AE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lang w:val="es-CL"/>
              </w:rPr>
            </w:pPr>
            <w:r w:rsidRPr="0073603F">
              <w:rPr>
                <w:rFonts w:ascii="Times New Roman" w:hAnsi="Times New Roman" w:cs="Times New Roman"/>
                <w:lang w:val="es-CL"/>
              </w:rPr>
              <w:t>RNF08</w:t>
            </w:r>
          </w:p>
        </w:tc>
        <w:tc>
          <w:tcPr>
            <w:tcW w:w="3330" w:type="dxa"/>
          </w:tcPr>
          <w:p w:rsidR="00702DDD" w:rsidRPr="0073603F" w:rsidRDefault="00FF6330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Aprendizaje del sistema menor a</w:t>
            </w:r>
            <w:r w:rsidR="00842126" w:rsidRPr="0073603F">
              <w:rPr>
                <w:rFonts w:ascii="Times New Roman" w:hAnsi="Times New Roman" w:cs="Times New Roman"/>
                <w:bCs/>
                <w:lang w:val="es-CL"/>
              </w:rPr>
              <w:t xml:space="preserve"> 8 horas.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</w:t>
            </w:r>
          </w:p>
        </w:tc>
        <w:tc>
          <w:tcPr>
            <w:tcW w:w="4831" w:type="dxa"/>
          </w:tcPr>
          <w:p w:rsidR="00702DDD" w:rsidRPr="0073603F" w:rsidRDefault="00FF6330" w:rsidP="00AF37AE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El tiempo de aprendizaje del </w:t>
            </w:r>
            <w:r w:rsidR="00842126" w:rsidRPr="0073603F">
              <w:rPr>
                <w:rFonts w:ascii="Times New Roman" w:hAnsi="Times New Roman" w:cs="Times New Roman"/>
                <w:bCs/>
                <w:lang w:val="es-CL"/>
              </w:rPr>
              <w:t>sistema de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inventario debe ser menor </w:t>
            </w:r>
            <w:r w:rsidR="00842126" w:rsidRPr="0073603F">
              <w:rPr>
                <w:rFonts w:ascii="Times New Roman" w:hAnsi="Times New Roman" w:cs="Times New Roman"/>
                <w:bCs/>
                <w:lang w:val="es-CL"/>
              </w:rPr>
              <w:t>a 8 horas.</w:t>
            </w:r>
          </w:p>
        </w:tc>
      </w:tr>
    </w:tbl>
    <w:p w:rsidR="006741F8" w:rsidRPr="0073603F" w:rsidRDefault="006741F8" w:rsidP="00AF37A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924DE5" w:rsidRPr="0073603F" w:rsidRDefault="00924DE5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F134B8" w:rsidRPr="0073603F" w:rsidRDefault="00F134B8" w:rsidP="004E0BC8">
      <w:pPr>
        <w:pStyle w:val="Sinespaciado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Funcionales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tbl>
      <w:tblPr>
        <w:tblStyle w:val="Tabladecuadrcula1clara1"/>
        <w:tblW w:w="0" w:type="auto"/>
        <w:tblLook w:val="04A0" w:firstRow="1" w:lastRow="0" w:firstColumn="1" w:lastColumn="0" w:noHBand="0" w:noVBand="1"/>
      </w:tblPr>
      <w:tblGrid>
        <w:gridCol w:w="817"/>
        <w:gridCol w:w="3686"/>
        <w:gridCol w:w="4475"/>
      </w:tblGrid>
      <w:tr w:rsidR="00B639A1" w:rsidRPr="0073603F" w:rsidTr="001279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0A7217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I</w:t>
            </w:r>
            <w:r w:rsidR="00B639A1"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d</w:t>
            </w:r>
          </w:p>
        </w:tc>
        <w:tc>
          <w:tcPr>
            <w:tcW w:w="3686" w:type="dxa"/>
          </w:tcPr>
          <w:p w:rsidR="00B639A1" w:rsidRPr="0073603F" w:rsidRDefault="00B639A1" w:rsidP="00B639A1">
            <w:pPr>
              <w:pStyle w:val="Sinespaciado"/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Nombre</w:t>
            </w:r>
          </w:p>
        </w:tc>
        <w:tc>
          <w:tcPr>
            <w:tcW w:w="4475" w:type="dxa"/>
          </w:tcPr>
          <w:p w:rsidR="00B639A1" w:rsidRPr="0073603F" w:rsidRDefault="00B639A1" w:rsidP="00B639A1">
            <w:pPr>
              <w:pStyle w:val="Sinespaciado"/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sz w:val="28"/>
                <w:szCs w:val="20"/>
                <w:lang w:val="es-CL"/>
              </w:rPr>
              <w:t>Descripción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147A75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</w:t>
            </w:r>
            <w:r w:rsidR="00B639A1" w:rsidRPr="0073603F">
              <w:rPr>
                <w:rFonts w:ascii="Times New Roman" w:hAnsi="Times New Roman" w:cs="Times New Roman"/>
                <w:bCs w:val="0"/>
                <w:lang w:val="es-CL"/>
              </w:rPr>
              <w:t>F01</w:t>
            </w:r>
          </w:p>
        </w:tc>
        <w:tc>
          <w:tcPr>
            <w:tcW w:w="3686" w:type="dxa"/>
          </w:tcPr>
          <w:p w:rsidR="00B639A1" w:rsidRPr="0073603F" w:rsidRDefault="008815F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Generación de informes de gestión.</w:t>
            </w:r>
          </w:p>
        </w:tc>
        <w:tc>
          <w:tcPr>
            <w:tcW w:w="4475" w:type="dxa"/>
          </w:tcPr>
          <w:p w:rsidR="00B639A1" w:rsidRPr="0073603F" w:rsidRDefault="00A1233A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El sistema debe permitir la generación </w:t>
            </w:r>
            <w:r w:rsidR="00195734" w:rsidRPr="0073603F">
              <w:rPr>
                <w:rFonts w:ascii="Times New Roman" w:hAnsi="Times New Roman" w:cs="Times New Roman"/>
                <w:bCs/>
                <w:lang w:val="es-CL"/>
              </w:rPr>
              <w:t>de informes de gestión de mermas y ventas.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147A75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</w:t>
            </w:r>
            <w:r w:rsidR="000A7217" w:rsidRPr="0073603F">
              <w:rPr>
                <w:rFonts w:ascii="Times New Roman" w:hAnsi="Times New Roman" w:cs="Times New Roman"/>
                <w:bCs w:val="0"/>
                <w:lang w:val="es-CL"/>
              </w:rPr>
              <w:t>F02</w:t>
            </w:r>
          </w:p>
        </w:tc>
        <w:tc>
          <w:tcPr>
            <w:tcW w:w="3686" w:type="dxa"/>
          </w:tcPr>
          <w:p w:rsidR="00B639A1" w:rsidRPr="0073603F" w:rsidRDefault="008815F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</w:t>
            </w:r>
            <w:r w:rsidR="00195734" w:rsidRPr="0073603F">
              <w:rPr>
                <w:rFonts w:ascii="Times New Roman" w:hAnsi="Times New Roman" w:cs="Times New Roman"/>
                <w:bCs/>
                <w:lang w:val="es-CL"/>
              </w:rPr>
              <w:t>xportación de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</w:t>
            </w:r>
            <w:r w:rsidR="00195734" w:rsidRPr="0073603F">
              <w:rPr>
                <w:rFonts w:ascii="Times New Roman" w:hAnsi="Times New Roman" w:cs="Times New Roman"/>
                <w:bCs/>
                <w:lang w:val="es-CL"/>
              </w:rPr>
              <w:t>l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istas de</w:t>
            </w:r>
            <w:r w:rsidR="00195734" w:rsidRPr="0073603F">
              <w:rPr>
                <w:rFonts w:ascii="Times New Roman" w:hAnsi="Times New Roman" w:cs="Times New Roman"/>
                <w:bCs/>
                <w:lang w:val="es-CL"/>
              </w:rPr>
              <w:t xml:space="preserve"> inventario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  <w:tc>
          <w:tcPr>
            <w:tcW w:w="4475" w:type="dxa"/>
          </w:tcPr>
          <w:p w:rsidR="00B639A1" w:rsidRPr="0073603F" w:rsidRDefault="0019573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El sistema debe </w:t>
            </w:r>
            <w:r w:rsidR="00BD571F" w:rsidRPr="0073603F">
              <w:rPr>
                <w:rFonts w:ascii="Times New Roman" w:hAnsi="Times New Roman" w:cs="Times New Roman"/>
                <w:bCs/>
                <w:lang w:val="es-CL"/>
              </w:rPr>
              <w:t>permitir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la exportación de las listas de inventarios</w:t>
            </w:r>
            <w:r w:rsidR="00BD571F" w:rsidRPr="0073603F">
              <w:rPr>
                <w:rFonts w:ascii="Times New Roman" w:hAnsi="Times New Roman" w:cs="Times New Roman"/>
                <w:bCs/>
                <w:lang w:val="es-CL"/>
              </w:rPr>
              <w:t xml:space="preserve"> en formatos Word, Excel y PDF.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0A7217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RF03</w:t>
            </w:r>
          </w:p>
        </w:tc>
        <w:tc>
          <w:tcPr>
            <w:tcW w:w="3686" w:type="dxa"/>
          </w:tcPr>
          <w:p w:rsidR="00B639A1" w:rsidRPr="0073603F" w:rsidRDefault="008815F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Permitir</w:t>
            </w:r>
            <w:r w:rsidR="00BD571F" w:rsidRPr="0073603F">
              <w:rPr>
                <w:rFonts w:ascii="Times New Roman" w:hAnsi="Times New Roman" w:cs="Times New Roman"/>
                <w:bCs/>
                <w:lang w:val="es-CL"/>
              </w:rPr>
              <w:t xml:space="preserve"> a los clientes realizar compras en línea.</w:t>
            </w:r>
          </w:p>
        </w:tc>
        <w:tc>
          <w:tcPr>
            <w:tcW w:w="4475" w:type="dxa"/>
          </w:tcPr>
          <w:p w:rsidR="00B639A1" w:rsidRPr="0073603F" w:rsidRDefault="00BD571F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</w:t>
            </w:r>
            <w:r w:rsidR="00584DF0" w:rsidRPr="0073603F">
              <w:rPr>
                <w:rFonts w:ascii="Times New Roman" w:hAnsi="Times New Roman" w:cs="Times New Roman"/>
                <w:bCs/>
                <w:lang w:val="es-CL"/>
              </w:rPr>
              <w:t>tio web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 debe permitir a los clientes realizar compras en línea por medio de cuentas de usuarios.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0A7217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RF04</w:t>
            </w:r>
          </w:p>
        </w:tc>
        <w:tc>
          <w:tcPr>
            <w:tcW w:w="3686" w:type="dxa"/>
          </w:tcPr>
          <w:p w:rsidR="00B639A1" w:rsidRPr="0073603F" w:rsidRDefault="008815F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Control y administración</w:t>
            </w:r>
            <w:r w:rsidR="00BD571F" w:rsidRPr="0073603F">
              <w:rPr>
                <w:rFonts w:ascii="Times New Roman" w:hAnsi="Times New Roman" w:cs="Times New Roman"/>
                <w:bCs/>
                <w:lang w:val="es-CL"/>
              </w:rPr>
              <w:t xml:space="preserve"> de locales y bodegas.</w:t>
            </w:r>
          </w:p>
        </w:tc>
        <w:tc>
          <w:tcPr>
            <w:tcW w:w="4475" w:type="dxa"/>
          </w:tcPr>
          <w:p w:rsidR="00B639A1" w:rsidRPr="0073603F" w:rsidRDefault="00BD571F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 inventario debe permitir agregar, modificar y eliminar locales y bodegas</w:t>
            </w:r>
            <w:r w:rsidR="0012794A" w:rsidRPr="0073603F">
              <w:rPr>
                <w:rFonts w:ascii="Times New Roman" w:hAnsi="Times New Roman" w:cs="Times New Roman"/>
                <w:bCs/>
                <w:lang w:val="es-CL"/>
              </w:rPr>
              <w:t>, dependiendo del tipo de usuario.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0A7217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RF05</w:t>
            </w:r>
          </w:p>
        </w:tc>
        <w:tc>
          <w:tcPr>
            <w:tcW w:w="3686" w:type="dxa"/>
          </w:tcPr>
          <w:p w:rsidR="00B639A1" w:rsidRPr="0073603F" w:rsidRDefault="00FD6B0B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debe mostrar advertencias y mensajes de confirmación.</w:t>
            </w:r>
          </w:p>
        </w:tc>
        <w:tc>
          <w:tcPr>
            <w:tcW w:w="4475" w:type="dxa"/>
          </w:tcPr>
          <w:p w:rsidR="00B639A1" w:rsidRPr="0073603F" w:rsidRDefault="0012794A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debe mostrar advertencias</w:t>
            </w:r>
            <w:r w:rsidR="00FD6B0B" w:rsidRPr="0073603F">
              <w:rPr>
                <w:rFonts w:ascii="Times New Roman" w:hAnsi="Times New Roman" w:cs="Times New Roman"/>
                <w:bCs/>
                <w:lang w:val="es-CL"/>
              </w:rPr>
              <w:t xml:space="preserve"> sobre productos con bajo stock y mensajes de confirmación para la eliminación de datos.</w:t>
            </w:r>
          </w:p>
        </w:tc>
      </w:tr>
      <w:tr w:rsidR="00B639A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B639A1" w:rsidRPr="0073603F" w:rsidRDefault="000A7217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RF06</w:t>
            </w:r>
          </w:p>
        </w:tc>
        <w:tc>
          <w:tcPr>
            <w:tcW w:w="3686" w:type="dxa"/>
          </w:tcPr>
          <w:p w:rsidR="00B639A1" w:rsidRPr="0073603F" w:rsidRDefault="002E70AB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Organizar listas de inventario.</w:t>
            </w:r>
          </w:p>
        </w:tc>
        <w:tc>
          <w:tcPr>
            <w:tcW w:w="4475" w:type="dxa"/>
          </w:tcPr>
          <w:p w:rsidR="00B639A1" w:rsidRPr="0073603F" w:rsidRDefault="00584DF0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 inventario debe permitir ordenar los productos por nombre y stock disponible.</w:t>
            </w:r>
          </w:p>
        </w:tc>
      </w:tr>
      <w:tr w:rsidR="003E746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3E7461" w:rsidRPr="0073603F" w:rsidRDefault="00F44F78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lang w:val="es-CL"/>
              </w:rPr>
            </w:pPr>
            <w:r w:rsidRPr="0073603F">
              <w:rPr>
                <w:rFonts w:ascii="Times New Roman" w:hAnsi="Times New Roman" w:cs="Times New Roman"/>
                <w:lang w:val="es-CL"/>
              </w:rPr>
              <w:t>RF07</w:t>
            </w:r>
          </w:p>
        </w:tc>
        <w:tc>
          <w:tcPr>
            <w:tcW w:w="3686" w:type="dxa"/>
          </w:tcPr>
          <w:p w:rsidR="003E7461" w:rsidRPr="0073603F" w:rsidRDefault="00E62360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Encontrar productos rápidamente.</w:t>
            </w:r>
          </w:p>
        </w:tc>
        <w:tc>
          <w:tcPr>
            <w:tcW w:w="4475" w:type="dxa"/>
          </w:tcPr>
          <w:p w:rsidR="003E7461" w:rsidRPr="0073603F" w:rsidRDefault="00584DF0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 inventario debe contar con un buscador para filtrar los productos.</w:t>
            </w:r>
          </w:p>
        </w:tc>
      </w:tr>
      <w:tr w:rsidR="003E7461" w:rsidRPr="0073603F" w:rsidTr="001279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3E7461" w:rsidRPr="0073603F" w:rsidRDefault="00F44F78" w:rsidP="00B639A1">
            <w:pPr>
              <w:pStyle w:val="Sinespaciado"/>
              <w:spacing w:line="360" w:lineRule="auto"/>
              <w:jc w:val="both"/>
              <w:rPr>
                <w:rFonts w:ascii="Times New Roman" w:hAnsi="Times New Roman" w:cs="Times New Roman"/>
                <w:lang w:val="es-CL"/>
              </w:rPr>
            </w:pPr>
            <w:r w:rsidRPr="0073603F">
              <w:rPr>
                <w:rFonts w:ascii="Times New Roman" w:hAnsi="Times New Roman" w:cs="Times New Roman"/>
                <w:lang w:val="es-CL"/>
              </w:rPr>
              <w:t>RF08</w:t>
            </w:r>
          </w:p>
        </w:tc>
        <w:tc>
          <w:tcPr>
            <w:tcW w:w="3686" w:type="dxa"/>
          </w:tcPr>
          <w:p w:rsidR="003E7461" w:rsidRPr="0073603F" w:rsidRDefault="009B2CC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Notificación de bajo stock.</w:t>
            </w:r>
          </w:p>
        </w:tc>
        <w:tc>
          <w:tcPr>
            <w:tcW w:w="4475" w:type="dxa"/>
          </w:tcPr>
          <w:p w:rsidR="003E7461" w:rsidRPr="0073603F" w:rsidRDefault="009B2CC4" w:rsidP="00B639A1">
            <w:pPr>
              <w:pStyle w:val="Sinespaci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El sistema de inventario debe entregar notificaciones de productos con bajo stock.</w:t>
            </w:r>
          </w:p>
        </w:tc>
      </w:tr>
    </w:tbl>
    <w:p w:rsidR="00910BA4" w:rsidRPr="0073603F" w:rsidRDefault="00910BA4" w:rsidP="00910BA4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BE0F62" w:rsidRPr="0073603F" w:rsidRDefault="005109BD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F134B8" w:rsidRPr="0073603F" w:rsidRDefault="00F134B8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 xml:space="preserve"> Diseño Completo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D101B1" w:rsidRPr="0073603F" w:rsidRDefault="00D101B1" w:rsidP="004E0BC8">
      <w:pPr>
        <w:pStyle w:val="Sinespaciado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UML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D101B1" w:rsidRPr="0073603F" w:rsidRDefault="00D101B1" w:rsidP="004E0BC8">
      <w:pPr>
        <w:pStyle w:val="Sinespaciado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Casos de Usos.</w:t>
      </w:r>
    </w:p>
    <w:p w:rsidR="006F26AF" w:rsidRPr="0073603F" w:rsidRDefault="006F26AF" w:rsidP="006F26AF">
      <w:pPr>
        <w:pStyle w:val="Sinespaciado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Sistema ecommerce</w:t>
      </w:r>
    </w:p>
    <w:p w:rsidR="006F26AF" w:rsidRPr="0073603F" w:rsidRDefault="006F26AF" w:rsidP="006F26AF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6542874" cy="2381250"/>
            <wp:effectExtent l="0" t="0" r="0" b="0"/>
            <wp:docPr id="11" name="Imagen 11" descr="C:\Users\usuario\AppData\Local\Microsoft\Windows\INetCache\Content.Word\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Venta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495" cy="23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AF" w:rsidRPr="0073603F" w:rsidRDefault="006F26AF" w:rsidP="006F26AF">
      <w:pPr>
        <w:pStyle w:val="Sinespaciado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Sistema de inventario</w:t>
      </w:r>
    </w:p>
    <w:p w:rsidR="006F3D31" w:rsidRPr="0073603F" w:rsidRDefault="002943D6" w:rsidP="00340ABA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5534025" cy="37394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62" cy="375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D31" w:rsidRPr="0073603F">
        <w:rPr>
          <w:rFonts w:ascii="Times New Roman" w:hAnsi="Times New Roman" w:cs="Times New Roman"/>
          <w:bCs/>
          <w:sz w:val="28"/>
          <w:szCs w:val="20"/>
          <w:lang w:val="es-CL"/>
        </w:rPr>
        <w:br w:type="page"/>
      </w:r>
    </w:p>
    <w:p w:rsidR="00D101B1" w:rsidRPr="0073603F" w:rsidRDefault="00D101B1" w:rsidP="004E0BC8">
      <w:pPr>
        <w:pStyle w:val="Sinespaciado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Diagrama de Clases.</w:t>
      </w:r>
    </w:p>
    <w:p w:rsidR="0051582F" w:rsidRPr="0073603F" w:rsidRDefault="0051582F" w:rsidP="004A12BF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DC3B0A" w:rsidRPr="0073603F" w:rsidRDefault="003A0A04" w:rsidP="004A12BF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5923722" cy="5184263"/>
            <wp:effectExtent l="0" t="0" r="1270" b="0"/>
            <wp:docPr id="14" name="Imagen 14" descr="C:\Users\usuario\AppData\Local\Microsoft\Windows\INetCache\Content.Word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Word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90" cy="51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4C3" w:rsidRPr="0073603F" w:rsidRDefault="008114C3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Modelo Entidad Relación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4C32AE" w:rsidRPr="0073603F" w:rsidRDefault="00DC3B0A" w:rsidP="004C32A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noProof/>
          <w:sz w:val="28"/>
          <w:szCs w:val="20"/>
          <w:lang w:val="es-CL"/>
        </w:rPr>
        <w:drawing>
          <wp:inline distT="0" distB="0" distL="0" distR="0">
            <wp:extent cx="6362700" cy="6211207"/>
            <wp:effectExtent l="0" t="0" r="0" b="0"/>
            <wp:docPr id="6" name="Imagen 6" descr="C:\Users\usuario\AppData\Local\Microsoft\Windows\INetCache\Content.Word\2 base d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2 base da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259" cy="621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0A" w:rsidRPr="0073603F" w:rsidRDefault="00DC3B0A" w:rsidP="004C32AE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</w:p>
    <w:p w:rsidR="00F84847" w:rsidRPr="0073603F" w:rsidRDefault="00F84847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D101B1" w:rsidRPr="0073603F" w:rsidRDefault="0080430F" w:rsidP="004E0BC8">
      <w:pPr>
        <w:pStyle w:val="Sinespaciado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Descripción de Módulos Principales por Desarrollar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D049BD" w:rsidRPr="0073603F" w:rsidRDefault="001548A1" w:rsidP="00C42BEE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>Módulo de control de inventario</w:t>
      </w:r>
    </w:p>
    <w:p w:rsidR="00063A58" w:rsidRPr="0073603F" w:rsidRDefault="002A1DE4" w:rsidP="002A1DE4">
      <w:pPr>
        <w:pStyle w:val="Sinespaciado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En este módulo se </w:t>
      </w:r>
      <w:r w:rsidR="0021667A" w:rsidRPr="0073603F">
        <w:rPr>
          <w:rFonts w:ascii="Times New Roman" w:hAnsi="Times New Roman" w:cs="Times New Roman"/>
          <w:bCs/>
          <w:szCs w:val="20"/>
          <w:lang w:val="es-CL"/>
        </w:rPr>
        <w:t>controlará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el inventario de locales y bodegas, permitiendo</w:t>
      </w:r>
      <w:r w:rsidR="00063A58" w:rsidRPr="0073603F">
        <w:rPr>
          <w:rFonts w:ascii="Times New Roman" w:hAnsi="Times New Roman" w:cs="Times New Roman"/>
          <w:bCs/>
          <w:szCs w:val="20"/>
          <w:lang w:val="es-CL"/>
        </w:rPr>
        <w:t xml:space="preserve"> las </w:t>
      </w:r>
      <w:r w:rsidR="0021667A" w:rsidRPr="0073603F">
        <w:rPr>
          <w:rFonts w:ascii="Times New Roman" w:hAnsi="Times New Roman" w:cs="Times New Roman"/>
          <w:bCs/>
          <w:szCs w:val="20"/>
          <w:lang w:val="es-CL"/>
        </w:rPr>
        <w:t>siguientes opciones</w:t>
      </w:r>
    </w:p>
    <w:p w:rsidR="002A1DE4" w:rsidRPr="0073603F" w:rsidRDefault="002A1DE4" w:rsidP="00063A58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buscar y ordenar los productos por nombre, plaza e incluso la cantidad lo que permitirá observar rápidamente las existencias con bajo </w:t>
      </w:r>
      <w:r w:rsidR="00063A58" w:rsidRPr="0073603F">
        <w:rPr>
          <w:rFonts w:ascii="Times New Roman" w:hAnsi="Times New Roman" w:cs="Times New Roman"/>
          <w:bCs/>
          <w:szCs w:val="20"/>
          <w:lang w:val="es-CL"/>
        </w:rPr>
        <w:t>stock.</w:t>
      </w:r>
    </w:p>
    <w:p w:rsidR="00063A58" w:rsidRPr="0073603F" w:rsidRDefault="00063A58" w:rsidP="00063A58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Exportar en formatos Word, Excel y PDF las listas de inventario.</w:t>
      </w:r>
    </w:p>
    <w:p w:rsidR="00063A58" w:rsidRPr="0073603F" w:rsidRDefault="00063A58" w:rsidP="00063A58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Ingresar el stock, venta y mermas de los productos.</w:t>
      </w:r>
    </w:p>
    <w:p w:rsidR="00063A58" w:rsidRPr="0073603F" w:rsidRDefault="00063A58" w:rsidP="00063A58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Ver detalladamente la ficha de cada producto.</w:t>
      </w:r>
    </w:p>
    <w:p w:rsidR="00063A58" w:rsidRPr="0073603F" w:rsidRDefault="00063A58" w:rsidP="00063A58">
      <w:pPr>
        <w:pStyle w:val="Sinespaciado"/>
        <w:spacing w:line="360" w:lineRule="auto"/>
        <w:ind w:left="2124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A continuación, se muestra una posible estructura para la interfaz.</w:t>
      </w:r>
    </w:p>
    <w:p w:rsidR="00A60B8F" w:rsidRPr="0073603F" w:rsidRDefault="00A60B8F" w:rsidP="00A60B8F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6352784" cy="3848100"/>
            <wp:effectExtent l="0" t="0" r="0" b="0"/>
            <wp:docPr id="7" name="Imagen 7" descr="C:\Users\usuario\AppData\Local\Microsoft\Windows\INetCache\Content.Word\interfaz 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Word\interfaz inventar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96" cy="385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A58" w:rsidRPr="0073603F" w:rsidRDefault="00063A58" w:rsidP="00063A58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 xml:space="preserve">Imagen 5.2.3.1: </w:t>
      </w:r>
      <w:r w:rsidRPr="0073603F">
        <w:rPr>
          <w:rFonts w:ascii="Times New Roman" w:hAnsi="Times New Roman" w:cs="Times New Roman"/>
          <w:lang w:val="es-CL"/>
        </w:rPr>
        <w:t>Interfaz de demostración para inventario.</w:t>
      </w:r>
    </w:p>
    <w:p w:rsidR="00063A58" w:rsidRPr="0073603F" w:rsidRDefault="00063A58" w:rsidP="00063A58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21667A" w:rsidRPr="0073603F" w:rsidRDefault="0021667A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9025A7" w:rsidRPr="0073603F" w:rsidRDefault="005B1939" w:rsidP="009025A7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>Módulo de administración</w:t>
      </w:r>
    </w:p>
    <w:p w:rsidR="00901CEA" w:rsidRPr="0073603F" w:rsidRDefault="00901CEA" w:rsidP="00901CEA">
      <w:pPr>
        <w:pStyle w:val="Sinespaciado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módulo de administración tendrá el menú con todas las opciones del sistema de inventario y debe reconocer tres tipos de usuarios:</w:t>
      </w:r>
    </w:p>
    <w:p w:rsidR="00901CEA" w:rsidRPr="0073603F" w:rsidRDefault="00901CEA" w:rsidP="00901CEA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Administrador: Usuario con todos los privilegios para añadir, modificar y eliminar datos del</w:t>
      </w:r>
      <w:r w:rsidR="00F64109" w:rsidRPr="0073603F">
        <w:rPr>
          <w:rFonts w:ascii="Times New Roman" w:hAnsi="Times New Roman" w:cs="Times New Roman"/>
          <w:bCs/>
          <w:szCs w:val="20"/>
          <w:lang w:val="es-CL"/>
        </w:rPr>
        <w:t xml:space="preserve"> sistema, enfocado a los empleados del área informática.</w:t>
      </w:r>
    </w:p>
    <w:p w:rsidR="00901CEA" w:rsidRPr="0073603F" w:rsidRDefault="00F64109" w:rsidP="00901CEA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Moderador: Usuario con privilegios solo para controlar inventario, enfocado a los empleados en el área de logística</w:t>
      </w:r>
      <w:r w:rsidR="0088040C" w:rsidRPr="0073603F">
        <w:rPr>
          <w:rFonts w:ascii="Times New Roman" w:hAnsi="Times New Roman" w:cs="Times New Roman"/>
          <w:bCs/>
          <w:szCs w:val="20"/>
          <w:lang w:val="es-CL"/>
        </w:rPr>
        <w:t xml:space="preserve"> y ventas.</w:t>
      </w:r>
    </w:p>
    <w:p w:rsidR="00F64109" w:rsidRPr="0073603F" w:rsidRDefault="00F64109" w:rsidP="00901CEA">
      <w:pPr>
        <w:pStyle w:val="Sinespaciado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Espectador: Este tipo de usuario solo podrá consultar el stock disponible en los distintos locales y bodegas</w:t>
      </w:r>
      <w:r w:rsidR="0088040C" w:rsidRPr="0073603F">
        <w:rPr>
          <w:rFonts w:ascii="Times New Roman" w:hAnsi="Times New Roman" w:cs="Times New Roman"/>
          <w:bCs/>
          <w:szCs w:val="20"/>
          <w:lang w:val="es-CL"/>
        </w:rPr>
        <w:t>, este tipo de usuario está enfocado para cuentas de invitados.</w:t>
      </w:r>
    </w:p>
    <w:p w:rsidR="00124C4C" w:rsidRPr="0073603F" w:rsidRDefault="009025A7" w:rsidP="005B1939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3642969" cy="2973415"/>
            <wp:effectExtent l="0" t="0" r="0" b="0"/>
            <wp:docPr id="10" name="Imagen 10" descr="C:\Users\usuario\AppData\Local\Microsoft\Windows\INetCache\Content.Word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Microsoft\Windows\INetCache\Content.Word\administrado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76" cy="298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E0" w:rsidRPr="0073603F" w:rsidRDefault="009935E0" w:rsidP="009935E0">
      <w:pPr>
        <w:pStyle w:val="Sinespaciado"/>
        <w:spacing w:line="360" w:lineRule="auto"/>
        <w:jc w:val="center"/>
        <w:rPr>
          <w:rFonts w:ascii="Times New Roman" w:hAnsi="Times New Roman" w:cs="Times New Roman"/>
          <w:lang w:val="es-CL"/>
        </w:rPr>
      </w:pPr>
      <w:r w:rsidRPr="0073603F">
        <w:rPr>
          <w:rFonts w:ascii="Times New Roman" w:hAnsi="Times New Roman" w:cs="Times New Roman"/>
          <w:b/>
          <w:lang w:val="es-CL"/>
        </w:rPr>
        <w:t xml:space="preserve">Imagen 5.2.3.2: </w:t>
      </w:r>
      <w:r w:rsidRPr="0073603F">
        <w:rPr>
          <w:rFonts w:ascii="Times New Roman" w:hAnsi="Times New Roman" w:cs="Times New Roman"/>
          <w:lang w:val="es-CL"/>
        </w:rPr>
        <w:t xml:space="preserve">Interfaz de </w:t>
      </w:r>
      <w:r w:rsidR="00F041A5" w:rsidRPr="0073603F">
        <w:rPr>
          <w:rFonts w:ascii="Times New Roman" w:hAnsi="Times New Roman" w:cs="Times New Roman"/>
          <w:lang w:val="es-CL"/>
        </w:rPr>
        <w:t>administración</w:t>
      </w:r>
      <w:r w:rsidRPr="0073603F">
        <w:rPr>
          <w:rFonts w:ascii="Times New Roman" w:hAnsi="Times New Roman" w:cs="Times New Roman"/>
          <w:lang w:val="es-CL"/>
        </w:rPr>
        <w:t>.</w:t>
      </w:r>
    </w:p>
    <w:p w:rsidR="009935E0" w:rsidRPr="0073603F" w:rsidRDefault="009935E0" w:rsidP="005B1939">
      <w:pPr>
        <w:pStyle w:val="Sinespaciado"/>
        <w:spacing w:line="360" w:lineRule="auto"/>
        <w:jc w:val="center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9025A7" w:rsidRPr="0073603F" w:rsidRDefault="009025A7" w:rsidP="00124C4C">
      <w:pPr>
        <w:rPr>
          <w:rFonts w:ascii="Times New Roman" w:hAnsi="Times New Roman" w:cs="Times New Roman"/>
          <w:bCs/>
          <w:sz w:val="28"/>
          <w:szCs w:val="20"/>
        </w:rPr>
      </w:pPr>
    </w:p>
    <w:p w:rsidR="00124C4C" w:rsidRPr="0073603F" w:rsidRDefault="00124C4C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 xml:space="preserve"> Evaluación de Herramientas de implementación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807862" w:rsidRPr="0073603F" w:rsidRDefault="00807862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HTML5 y CSS3: Lenguaje </w:t>
      </w:r>
      <w:r w:rsidR="00CA4EE4" w:rsidRPr="0073603F">
        <w:rPr>
          <w:rFonts w:ascii="Times New Roman" w:hAnsi="Times New Roman" w:cs="Times New Roman"/>
          <w:bCs/>
          <w:szCs w:val="20"/>
          <w:lang w:val="es-CL"/>
        </w:rPr>
        <w:t>de marcas y hojas de estilo, estas herramientas</w:t>
      </w:r>
      <w:r w:rsidR="00983F8C" w:rsidRPr="0073603F">
        <w:rPr>
          <w:rFonts w:ascii="Times New Roman" w:hAnsi="Times New Roman" w:cs="Times New Roman"/>
          <w:bCs/>
          <w:szCs w:val="20"/>
          <w:lang w:val="es-CL"/>
        </w:rPr>
        <w:t xml:space="preserve"> son indisp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>ensables para el desarrollo web y su diseño visual.</w:t>
      </w:r>
    </w:p>
    <w:p w:rsidR="00983F8C" w:rsidRPr="0073603F" w:rsidRDefault="00983F8C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JavaScript y JQuery: Lenguaje de programación del lado del cliente y una de sus principales librerías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 xml:space="preserve">, </w:t>
      </w:r>
      <w:r w:rsidR="00015E7B" w:rsidRPr="0073603F">
        <w:rPr>
          <w:rFonts w:ascii="Times New Roman" w:hAnsi="Times New Roman" w:cs="Times New Roman"/>
          <w:bCs/>
          <w:szCs w:val="20"/>
          <w:lang w:val="es-CL"/>
        </w:rPr>
        <w:t>herramientas para mejo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 xml:space="preserve">rar el diseño y la </w:t>
      </w:r>
      <w:r w:rsidR="00015E7B" w:rsidRPr="0073603F">
        <w:rPr>
          <w:rFonts w:ascii="Times New Roman" w:hAnsi="Times New Roman" w:cs="Times New Roman"/>
          <w:bCs/>
          <w:szCs w:val="20"/>
          <w:lang w:val="es-CL"/>
        </w:rPr>
        <w:t>interacción con el sistema.</w:t>
      </w:r>
    </w:p>
    <w:p w:rsidR="00807862" w:rsidRPr="0073603F" w:rsidRDefault="00983F8C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PHP: Lenguaje de programación del lado del servidor, con 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>esta herramienta se</w:t>
      </w:r>
      <w:r w:rsidR="00C34AB4" w:rsidRPr="0073603F">
        <w:rPr>
          <w:rFonts w:ascii="Times New Roman" w:hAnsi="Times New Roman" w:cs="Times New Roman"/>
          <w:bCs/>
          <w:szCs w:val="20"/>
          <w:lang w:val="es-CL"/>
        </w:rPr>
        <w:t xml:space="preserve"> 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>desarrollarán</w:t>
      </w: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 las funcionalidades del sistema.</w:t>
      </w:r>
    </w:p>
    <w:p w:rsidR="00FC439A" w:rsidRPr="0073603F" w:rsidRDefault="00FC439A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MySQL: Sistema gestor de base de datos.</w:t>
      </w:r>
    </w:p>
    <w:p w:rsidR="00015E7B" w:rsidRPr="0073603F" w:rsidRDefault="00015E7B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PHPMyAdmin: Esta herramienta permite manejar la administración de MySQL</w:t>
      </w:r>
      <w:r w:rsidR="001F4508" w:rsidRPr="0073603F">
        <w:rPr>
          <w:rFonts w:ascii="Times New Roman" w:hAnsi="Times New Roman" w:cs="Times New Roman"/>
          <w:bCs/>
          <w:szCs w:val="20"/>
          <w:lang w:val="es-CL"/>
        </w:rPr>
        <w:t xml:space="preserve"> por medio de páginas web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FC439A" w:rsidRPr="0073603F" w:rsidRDefault="00FC439A" w:rsidP="0089514E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PHPDesigner</w:t>
      </w:r>
      <w:r w:rsidR="009D1626" w:rsidRPr="0073603F">
        <w:rPr>
          <w:rFonts w:ascii="Times New Roman" w:hAnsi="Times New Roman" w:cs="Times New Roman"/>
          <w:bCs/>
          <w:szCs w:val="20"/>
          <w:lang w:val="es-CL"/>
        </w:rPr>
        <w:t>: Entorno de desarrollo y programación</w:t>
      </w:r>
      <w:r w:rsidR="00760719" w:rsidRPr="0073603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583488" w:rsidRPr="0073603F" w:rsidRDefault="00583488" w:rsidP="00FC439A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br w:type="page"/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 xml:space="preserve"> Construcción de prototipo Funcional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D101B1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 xml:space="preserve"> Diagrama de Arquitectura de Solución Propuesta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A861A4" w:rsidRPr="00C048B5" w:rsidRDefault="00765BA2" w:rsidP="00A861A4">
      <w:pPr>
        <w:pStyle w:val="Sinespaciado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 xml:space="preserve">El sistema </w:t>
      </w:r>
      <w:r w:rsidR="00122F36">
        <w:rPr>
          <w:rFonts w:ascii="Times New Roman" w:hAnsi="Times New Roman" w:cs="Times New Roman"/>
          <w:bCs/>
          <w:szCs w:val="20"/>
          <w:lang w:val="es-CL"/>
        </w:rPr>
        <w:t xml:space="preserve">utiliza una arquitectura Cliente-Servidor, </w:t>
      </w:r>
      <w:r>
        <w:rPr>
          <w:rFonts w:ascii="Times New Roman" w:hAnsi="Times New Roman" w:cs="Times New Roman"/>
          <w:bCs/>
          <w:szCs w:val="20"/>
          <w:lang w:val="es-CL"/>
        </w:rPr>
        <w:t xml:space="preserve">se </w:t>
      </w:r>
      <w:r w:rsidR="00122F36">
        <w:rPr>
          <w:rFonts w:ascii="Times New Roman" w:hAnsi="Times New Roman" w:cs="Times New Roman"/>
          <w:bCs/>
          <w:szCs w:val="20"/>
          <w:lang w:val="es-CL"/>
        </w:rPr>
        <w:t>alojará</w:t>
      </w:r>
      <w:r>
        <w:rPr>
          <w:rFonts w:ascii="Times New Roman" w:hAnsi="Times New Roman" w:cs="Times New Roman"/>
          <w:bCs/>
          <w:szCs w:val="20"/>
          <w:lang w:val="es-CL"/>
        </w:rPr>
        <w:t xml:space="preserve"> en un servidor </w:t>
      </w:r>
      <w:r w:rsidR="00122F36">
        <w:rPr>
          <w:rFonts w:ascii="Times New Roman" w:hAnsi="Times New Roman" w:cs="Times New Roman"/>
          <w:bCs/>
          <w:szCs w:val="20"/>
          <w:lang w:val="es-CL"/>
        </w:rPr>
        <w:t xml:space="preserve">web </w:t>
      </w:r>
      <w:r>
        <w:rPr>
          <w:rFonts w:ascii="Times New Roman" w:hAnsi="Times New Roman" w:cs="Times New Roman"/>
          <w:bCs/>
          <w:szCs w:val="20"/>
          <w:lang w:val="es-CL"/>
        </w:rPr>
        <w:t>compartido con protocolo de comunicación https</w:t>
      </w:r>
      <w:r w:rsidR="00122F36">
        <w:rPr>
          <w:rFonts w:ascii="Times New Roman" w:hAnsi="Times New Roman" w:cs="Times New Roman"/>
          <w:bCs/>
          <w:szCs w:val="20"/>
          <w:lang w:val="es-CL"/>
        </w:rPr>
        <w:t xml:space="preserve"> para </w:t>
      </w:r>
      <w:r w:rsidR="002C624F">
        <w:rPr>
          <w:rFonts w:ascii="Times New Roman" w:hAnsi="Times New Roman" w:cs="Times New Roman"/>
          <w:bCs/>
          <w:szCs w:val="20"/>
          <w:lang w:val="es-CL"/>
        </w:rPr>
        <w:t xml:space="preserve">entregar confianza y </w:t>
      </w:r>
      <w:r w:rsidR="00122F36">
        <w:rPr>
          <w:rFonts w:ascii="Times New Roman" w:hAnsi="Times New Roman" w:cs="Times New Roman"/>
          <w:bCs/>
          <w:szCs w:val="20"/>
          <w:lang w:val="es-CL"/>
        </w:rPr>
        <w:t>cuidar la información de los clientes</w:t>
      </w:r>
      <w:r w:rsidR="002C624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4D384E" w:rsidRPr="0073603F" w:rsidRDefault="00351001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noProof/>
          <w:color w:val="FF0000"/>
          <w:sz w:val="28"/>
          <w:szCs w:val="20"/>
        </w:rPr>
        <w:drawing>
          <wp:inline distT="0" distB="0" distL="0" distR="0">
            <wp:extent cx="5610225" cy="3562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84E"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Proceso de Administración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 xml:space="preserve"> Plan del proyecto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Reunión con el cliente y toma de requerimientos.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de requerimientos funcionales y no funcionales.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Reunión con el cliente para la aprobación de los requerimientos.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Contratar equipo de trabajo.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Contratar servidor y certificados SSL.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Modelamiento UML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del modelo entidad relación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Creación y desarrollo de la base de datos.</w:t>
      </w:r>
    </w:p>
    <w:p w:rsidR="006B42BA" w:rsidRPr="0073603F" w:rsidRDefault="00442DD2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F</w:t>
      </w:r>
      <w:r w:rsidR="006B42BA" w:rsidRPr="0073603F">
        <w:rPr>
          <w:rFonts w:ascii="Times New Roman" w:hAnsi="Times New Roman" w:cs="Times New Roman"/>
          <w:bCs/>
          <w:szCs w:val="20"/>
        </w:rPr>
        <w:t>ront-end del sistema de inventario.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de funcionalidades del sistema de inventario.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Entregar de la primera versión del sistema.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Implementación de </w:t>
      </w:r>
      <w:r w:rsidR="00442DD2" w:rsidRPr="0073603F">
        <w:rPr>
          <w:rFonts w:ascii="Times New Roman" w:hAnsi="Times New Roman" w:cs="Times New Roman"/>
          <w:bCs/>
          <w:szCs w:val="20"/>
        </w:rPr>
        <w:t>PrestaShop</w:t>
      </w:r>
      <w:r w:rsidRPr="0073603F">
        <w:rPr>
          <w:rFonts w:ascii="Times New Roman" w:hAnsi="Times New Roman" w:cs="Times New Roman"/>
          <w:bCs/>
          <w:szCs w:val="20"/>
        </w:rPr>
        <w:t xml:space="preserve"> en el servidor.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Configurar </w:t>
      </w:r>
      <w:r w:rsidR="00442DD2" w:rsidRPr="0073603F">
        <w:rPr>
          <w:rFonts w:ascii="Times New Roman" w:hAnsi="Times New Roman" w:cs="Times New Roman"/>
          <w:bCs/>
          <w:szCs w:val="20"/>
        </w:rPr>
        <w:t>PrestaShop</w:t>
      </w:r>
      <w:r w:rsidRPr="0073603F">
        <w:rPr>
          <w:rFonts w:ascii="Times New Roman" w:hAnsi="Times New Roman" w:cs="Times New Roman"/>
          <w:bCs/>
          <w:szCs w:val="20"/>
        </w:rPr>
        <w:t>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Enlazar el sistema de inventario y </w:t>
      </w:r>
      <w:r w:rsidR="00442DD2" w:rsidRPr="0073603F">
        <w:rPr>
          <w:rFonts w:ascii="Times New Roman" w:hAnsi="Times New Roman" w:cs="Times New Roman"/>
          <w:bCs/>
          <w:szCs w:val="20"/>
        </w:rPr>
        <w:t>PrestaShop</w:t>
      </w:r>
      <w:r w:rsidRPr="0073603F">
        <w:rPr>
          <w:rFonts w:ascii="Times New Roman" w:hAnsi="Times New Roman" w:cs="Times New Roman"/>
          <w:bCs/>
          <w:szCs w:val="20"/>
        </w:rPr>
        <w:t>.</w:t>
      </w:r>
    </w:p>
    <w:p w:rsidR="006B42BA" w:rsidRPr="0073603F" w:rsidRDefault="006B42B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Entrega de la segunda versión del sistema.</w:t>
      </w:r>
    </w:p>
    <w:p w:rsidR="006B42BA" w:rsidRPr="0073603F" w:rsidRDefault="00442DD2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F</w:t>
      </w:r>
      <w:r w:rsidR="00D24791" w:rsidRPr="0073603F">
        <w:rPr>
          <w:rFonts w:ascii="Times New Roman" w:hAnsi="Times New Roman" w:cs="Times New Roman"/>
          <w:bCs/>
          <w:szCs w:val="20"/>
        </w:rPr>
        <w:t>ront-end de la interfaz de administración.</w:t>
      </w:r>
    </w:p>
    <w:p w:rsidR="00D24791" w:rsidRPr="0073603F" w:rsidRDefault="00D24791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Desarrollo de funcionalidades de la </w:t>
      </w:r>
      <w:r w:rsidR="00B52802" w:rsidRPr="0073603F">
        <w:rPr>
          <w:rFonts w:ascii="Times New Roman" w:hAnsi="Times New Roman" w:cs="Times New Roman"/>
          <w:bCs/>
          <w:szCs w:val="20"/>
        </w:rPr>
        <w:t>interfaz</w:t>
      </w:r>
      <w:r w:rsidRPr="0073603F">
        <w:rPr>
          <w:rFonts w:ascii="Times New Roman" w:hAnsi="Times New Roman" w:cs="Times New Roman"/>
          <w:bCs/>
          <w:szCs w:val="20"/>
        </w:rPr>
        <w:t xml:space="preserve"> de administración.</w:t>
      </w:r>
    </w:p>
    <w:p w:rsidR="00D24791" w:rsidRPr="0073603F" w:rsidRDefault="00C54756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Entrega de la tercera versión del sistema.</w:t>
      </w:r>
    </w:p>
    <w:p w:rsidR="00B52802" w:rsidRPr="0073603F" w:rsidRDefault="00B52802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Creación y desarrollo de la base de datos para guardar datos históricos.</w:t>
      </w:r>
    </w:p>
    <w:p w:rsidR="00C54756" w:rsidRPr="0073603F" w:rsidRDefault="00C54756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de</w:t>
      </w:r>
      <w:r w:rsidR="00B52802" w:rsidRPr="0073603F">
        <w:rPr>
          <w:rFonts w:ascii="Times New Roman" w:hAnsi="Times New Roman" w:cs="Times New Roman"/>
          <w:bCs/>
          <w:szCs w:val="20"/>
        </w:rPr>
        <w:t xml:space="preserve"> interfaz para generación de</w:t>
      </w:r>
      <w:r w:rsidRPr="0073603F">
        <w:rPr>
          <w:rFonts w:ascii="Times New Roman" w:hAnsi="Times New Roman" w:cs="Times New Roman"/>
          <w:bCs/>
          <w:szCs w:val="20"/>
        </w:rPr>
        <w:t xml:space="preserve"> informes de gestión.</w:t>
      </w:r>
    </w:p>
    <w:p w:rsidR="00C54756" w:rsidRPr="0073603F" w:rsidRDefault="0055048E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Entrega de la tercera </w:t>
      </w:r>
      <w:r w:rsidR="00451A8B" w:rsidRPr="0073603F">
        <w:rPr>
          <w:rFonts w:ascii="Times New Roman" w:hAnsi="Times New Roman" w:cs="Times New Roman"/>
          <w:bCs/>
          <w:szCs w:val="20"/>
        </w:rPr>
        <w:t>versión del sistema.</w:t>
      </w:r>
    </w:p>
    <w:p w:rsidR="00451A8B" w:rsidRPr="0073603F" w:rsidRDefault="00451A8B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Pruebas de software.</w:t>
      </w:r>
    </w:p>
    <w:p w:rsidR="00451A8B" w:rsidRPr="0073603F" w:rsidRDefault="00451A8B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Entrega final del sistema.</w:t>
      </w:r>
    </w:p>
    <w:p w:rsidR="00911B2A" w:rsidRPr="0073603F" w:rsidRDefault="00911B2A" w:rsidP="006B42BA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Plan de Hitos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4C0529" w:rsidRPr="0073603F" w:rsidRDefault="004C0529" w:rsidP="001F1DA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Toma de requerimientos</w:t>
      </w:r>
      <w:r w:rsidR="005C38EF" w:rsidRPr="0073603F">
        <w:rPr>
          <w:rFonts w:ascii="Times New Roman" w:hAnsi="Times New Roman" w:cs="Times New Roman"/>
          <w:bCs/>
          <w:szCs w:val="20"/>
        </w:rPr>
        <w:t xml:space="preserve"> satisfactoria.</w:t>
      </w:r>
    </w:p>
    <w:p w:rsidR="004C0529" w:rsidRPr="0073603F" w:rsidRDefault="005C38EF" w:rsidP="001F1DA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Aprobación de </w:t>
      </w:r>
      <w:r w:rsidR="004C0529" w:rsidRPr="0073603F">
        <w:rPr>
          <w:rFonts w:ascii="Times New Roman" w:hAnsi="Times New Roman" w:cs="Times New Roman"/>
          <w:bCs/>
          <w:szCs w:val="20"/>
        </w:rPr>
        <w:t>requerimientos funcionales y no funcionales</w:t>
      </w:r>
      <w:r w:rsidRPr="0073603F">
        <w:rPr>
          <w:rFonts w:ascii="Times New Roman" w:hAnsi="Times New Roman" w:cs="Times New Roman"/>
          <w:bCs/>
          <w:szCs w:val="20"/>
        </w:rPr>
        <w:t>.</w:t>
      </w:r>
    </w:p>
    <w:p w:rsidR="004C0529" w:rsidRPr="0073603F" w:rsidRDefault="005C38EF" w:rsidP="004C052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 xml:space="preserve">Aprobación de </w:t>
      </w:r>
      <w:r w:rsidR="004C0529" w:rsidRPr="0073603F">
        <w:rPr>
          <w:rFonts w:ascii="Times New Roman" w:hAnsi="Times New Roman" w:cs="Times New Roman"/>
          <w:bCs/>
          <w:szCs w:val="20"/>
        </w:rPr>
        <w:t>diagramas UML</w:t>
      </w:r>
      <w:r w:rsidRPr="0073603F">
        <w:rPr>
          <w:rFonts w:ascii="Times New Roman" w:hAnsi="Times New Roman" w:cs="Times New Roman"/>
          <w:bCs/>
          <w:szCs w:val="20"/>
        </w:rPr>
        <w:t>.</w:t>
      </w:r>
    </w:p>
    <w:p w:rsidR="004C0529" w:rsidRPr="0073603F" w:rsidRDefault="005C38EF" w:rsidP="004C052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Aprobación de modelo</w:t>
      </w:r>
      <w:r w:rsidR="004C0529" w:rsidRPr="0073603F">
        <w:rPr>
          <w:rFonts w:ascii="Times New Roman" w:hAnsi="Times New Roman" w:cs="Times New Roman"/>
          <w:bCs/>
          <w:szCs w:val="20"/>
        </w:rPr>
        <w:t xml:space="preserve"> entidad relación</w:t>
      </w:r>
      <w:r w:rsidRPr="0073603F">
        <w:rPr>
          <w:rFonts w:ascii="Times New Roman" w:hAnsi="Times New Roman" w:cs="Times New Roman"/>
          <w:bCs/>
          <w:szCs w:val="20"/>
        </w:rPr>
        <w:t>.</w:t>
      </w:r>
    </w:p>
    <w:p w:rsidR="004C0529" w:rsidRPr="0073603F" w:rsidRDefault="005C38EF" w:rsidP="004C0529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</w:t>
      </w:r>
      <w:r w:rsidR="004C0529" w:rsidRPr="0073603F">
        <w:rPr>
          <w:rFonts w:ascii="Times New Roman" w:hAnsi="Times New Roman" w:cs="Times New Roman"/>
          <w:bCs/>
          <w:szCs w:val="20"/>
        </w:rPr>
        <w:t>esarrollo</w:t>
      </w:r>
      <w:r w:rsidRPr="0073603F">
        <w:rPr>
          <w:rFonts w:ascii="Times New Roman" w:hAnsi="Times New Roman" w:cs="Times New Roman"/>
          <w:bCs/>
          <w:szCs w:val="20"/>
        </w:rPr>
        <w:t xml:space="preserve"> de la</w:t>
      </w:r>
      <w:r w:rsidR="004C0529" w:rsidRPr="0073603F">
        <w:rPr>
          <w:rFonts w:ascii="Times New Roman" w:hAnsi="Times New Roman" w:cs="Times New Roman"/>
          <w:bCs/>
          <w:szCs w:val="20"/>
        </w:rPr>
        <w:t xml:space="preserve"> base de datos</w:t>
      </w:r>
      <w:r w:rsidRPr="0073603F">
        <w:rPr>
          <w:rFonts w:ascii="Times New Roman" w:hAnsi="Times New Roman" w:cs="Times New Roman"/>
          <w:bCs/>
          <w:szCs w:val="20"/>
        </w:rPr>
        <w:t xml:space="preserve"> para el</w:t>
      </w:r>
      <w:r w:rsidR="00AA65B7" w:rsidRPr="0073603F">
        <w:rPr>
          <w:rFonts w:ascii="Times New Roman" w:hAnsi="Times New Roman" w:cs="Times New Roman"/>
          <w:bCs/>
          <w:szCs w:val="20"/>
        </w:rPr>
        <w:t xml:space="preserve"> sistema de</w:t>
      </w:r>
      <w:r w:rsidRPr="0073603F">
        <w:rPr>
          <w:rFonts w:ascii="Times New Roman" w:hAnsi="Times New Roman" w:cs="Times New Roman"/>
          <w:bCs/>
          <w:szCs w:val="20"/>
        </w:rPr>
        <w:t xml:space="preserve"> inventario.</w:t>
      </w:r>
    </w:p>
    <w:p w:rsidR="00AA65B7" w:rsidRPr="0073603F" w:rsidRDefault="00AA65B7" w:rsidP="00AA65B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Desarrollo del sistema de inventario.</w:t>
      </w:r>
    </w:p>
    <w:p w:rsidR="00AA65B7" w:rsidRPr="0073603F" w:rsidRDefault="00AA65B7" w:rsidP="00AA65B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Entrega de la primera versión del sistema.</w:t>
      </w:r>
    </w:p>
    <w:p w:rsidR="00AA65B7" w:rsidRPr="0073603F" w:rsidRDefault="00AA65B7" w:rsidP="00AA65B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Cs w:val="20"/>
        </w:rPr>
      </w:pPr>
      <w:r w:rsidRPr="0073603F">
        <w:rPr>
          <w:rFonts w:ascii="Times New Roman" w:hAnsi="Times New Roman" w:cs="Times New Roman"/>
          <w:bCs/>
          <w:szCs w:val="20"/>
        </w:rPr>
        <w:t>Implementar</w:t>
      </w:r>
    </w:p>
    <w:p w:rsidR="00911B2A" w:rsidRPr="0073603F" w:rsidRDefault="00911B2A" w:rsidP="00157D02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Entregables del Proyecto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2858EF" w:rsidRPr="002858EF" w:rsidRDefault="00CA1E0B" w:rsidP="002858EF">
      <w:pPr>
        <w:pStyle w:val="Sinespaciado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Sistema de Inventario</w:t>
      </w:r>
      <w:r w:rsidR="002858EF">
        <w:rPr>
          <w:rFonts w:ascii="Times New Roman" w:hAnsi="Times New Roman" w:cs="Times New Roman"/>
          <w:bCs/>
          <w:szCs w:val="20"/>
          <w:lang w:val="es-CL"/>
        </w:rPr>
        <w:t>.</w:t>
      </w:r>
      <w:bookmarkStart w:id="0" w:name="_GoBack"/>
      <w:bookmarkEnd w:id="0"/>
    </w:p>
    <w:p w:rsidR="00CA1E0B" w:rsidRPr="0073603F" w:rsidRDefault="00CA1E0B" w:rsidP="00CA1E0B">
      <w:pPr>
        <w:pStyle w:val="Sinespaciado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Sistema de ventas en línea</w:t>
      </w:r>
      <w:r w:rsidR="002858E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CA1E0B" w:rsidRPr="0073603F" w:rsidRDefault="00CA1E0B" w:rsidP="00CA1E0B">
      <w:pPr>
        <w:pStyle w:val="Sinespaciado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Interfaz de administración</w:t>
      </w:r>
      <w:r w:rsidR="00AC6B22" w:rsidRPr="0073603F">
        <w:rPr>
          <w:rFonts w:ascii="Times New Roman" w:hAnsi="Times New Roman" w:cs="Times New Roman"/>
          <w:bCs/>
          <w:szCs w:val="20"/>
          <w:lang w:val="es-CL"/>
        </w:rPr>
        <w:t xml:space="preserve"> de inventario y cuentas de usuarios.</w:t>
      </w:r>
    </w:p>
    <w:p w:rsidR="00CA1E0B" w:rsidRPr="0073603F" w:rsidRDefault="00155B54" w:rsidP="00CA1E0B">
      <w:pPr>
        <w:pStyle w:val="Sinespaciado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I</w:t>
      </w:r>
      <w:r w:rsidR="00CA1E0B" w:rsidRPr="0073603F">
        <w:rPr>
          <w:rFonts w:ascii="Times New Roman" w:hAnsi="Times New Roman" w:cs="Times New Roman"/>
          <w:bCs/>
          <w:szCs w:val="20"/>
          <w:lang w:val="es-CL"/>
        </w:rPr>
        <w:t xml:space="preserve">nformes de </w:t>
      </w:r>
      <w:r w:rsidRPr="0073603F">
        <w:rPr>
          <w:rFonts w:ascii="Times New Roman" w:hAnsi="Times New Roman" w:cs="Times New Roman"/>
          <w:bCs/>
          <w:szCs w:val="20"/>
          <w:lang w:val="es-CL"/>
        </w:rPr>
        <w:t>gestión</w:t>
      </w:r>
      <w:r w:rsidR="002858EF">
        <w:rPr>
          <w:rFonts w:ascii="Times New Roman" w:hAnsi="Times New Roman" w:cs="Times New Roman"/>
          <w:bCs/>
          <w:szCs w:val="20"/>
          <w:lang w:val="es-CL"/>
        </w:rPr>
        <w:t>.</w:t>
      </w:r>
    </w:p>
    <w:p w:rsidR="00911B2A" w:rsidRPr="0073603F" w:rsidRDefault="00911B2A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D101B1" w:rsidRPr="0073603F" w:rsidRDefault="00D101B1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Supuestos Críticos de la Planificación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3A4CED" w:rsidRPr="0073603F" w:rsidRDefault="003A4CED" w:rsidP="003A4CED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equipo de trabajo avanzara en los tiempos establecidos.</w:t>
      </w:r>
    </w:p>
    <w:p w:rsidR="003A4CED" w:rsidRPr="0073603F" w:rsidRDefault="003A4CED" w:rsidP="003A4CED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desarrollo del sistema avanzara según lo previsto en la carta Gantt.</w:t>
      </w:r>
    </w:p>
    <w:p w:rsidR="003A4CED" w:rsidRPr="0073603F" w:rsidRDefault="003A4CED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El cliente contara con la documentación necesaria para la afiliación con Webpay.</w:t>
      </w:r>
    </w:p>
    <w:p w:rsidR="003A4CED" w:rsidRPr="0073603F" w:rsidRDefault="003A4CED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Los empleados de la empresa Muebles Véliz actualizaran en tiempo real el inventario.</w:t>
      </w:r>
    </w:p>
    <w:p w:rsidR="003A4CED" w:rsidRPr="00AD3D44" w:rsidRDefault="00AD3D44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 xml:space="preserve">El servidor de Transbank funcionara </w:t>
      </w:r>
      <w:r w:rsidR="00EA46C1">
        <w:rPr>
          <w:rFonts w:ascii="Times New Roman" w:hAnsi="Times New Roman" w:cs="Times New Roman"/>
          <w:bCs/>
          <w:szCs w:val="20"/>
          <w:lang w:val="es-CL"/>
        </w:rPr>
        <w:t>correctamente.</w:t>
      </w:r>
    </w:p>
    <w:p w:rsidR="00AD3D44" w:rsidRPr="00EA46C1" w:rsidRDefault="00EA46C1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>Existe presupuesto para el proyecto.</w:t>
      </w:r>
    </w:p>
    <w:p w:rsidR="00EA46C1" w:rsidRPr="00EA46C1" w:rsidRDefault="00EA46C1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>Los empleados tendrán motivación por trabajar con el sistema.</w:t>
      </w:r>
    </w:p>
    <w:p w:rsidR="00EA46C1" w:rsidRPr="00EA46C1" w:rsidRDefault="00EA46C1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>La empresa cumplirá con las leyes del consumidor.</w:t>
      </w:r>
    </w:p>
    <w:p w:rsidR="00EA46C1" w:rsidRPr="005E6DA7" w:rsidRDefault="009B220E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 xml:space="preserve">Las herramientas necesarias para la implementación estarán </w:t>
      </w:r>
      <w:r w:rsidR="005E6DA7">
        <w:rPr>
          <w:rFonts w:ascii="Times New Roman" w:hAnsi="Times New Roman" w:cs="Times New Roman"/>
          <w:bCs/>
          <w:szCs w:val="20"/>
          <w:lang w:val="es-CL"/>
        </w:rPr>
        <w:t>disponibles.</w:t>
      </w:r>
    </w:p>
    <w:p w:rsidR="005E6DA7" w:rsidRPr="0073603F" w:rsidRDefault="005E6DA7" w:rsidP="00E552E5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szCs w:val="20"/>
          <w:lang w:val="es-CL"/>
        </w:rPr>
        <w:t>La implementación del proyecto cumplirá con el objetivo general del proyecto.</w:t>
      </w:r>
    </w:p>
    <w:p w:rsidR="0019582B" w:rsidRPr="0073603F" w:rsidRDefault="0019582B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D101B1" w:rsidRPr="0073603F" w:rsidRDefault="005336DD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Riesgos Principales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DA6600" w:rsidRPr="0073603F" w:rsidRDefault="00412F33" w:rsidP="00DA660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Desactualización de datos: es uno de los riesgos más comunes existentes, causado mayormente por la falta de atención en los sistemas.</w:t>
      </w:r>
    </w:p>
    <w:p w:rsidR="00412F33" w:rsidRPr="0073603F" w:rsidRDefault="00412F33" w:rsidP="00DA660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 xml:space="preserve">Robos de información: la información es el </w:t>
      </w:r>
      <w:r w:rsidR="000D532A" w:rsidRPr="0073603F">
        <w:rPr>
          <w:rFonts w:ascii="Times New Roman" w:hAnsi="Times New Roman" w:cs="Times New Roman"/>
          <w:bCs/>
          <w:lang w:val="es-CL"/>
        </w:rPr>
        <w:t>bien más importante en las empresas, permiten la toma de decisiones y de ella depende el éxito o el fracaso de una organización.</w:t>
      </w:r>
    </w:p>
    <w:p w:rsidR="000D532A" w:rsidRPr="0073603F" w:rsidRDefault="000D532A" w:rsidP="00DA660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Borrado de datos: eliminar datos de un sistema por error o con malas intenciones puede impactar muy duro a una empresa.</w:t>
      </w:r>
    </w:p>
    <w:p w:rsidR="000D532A" w:rsidRPr="0073603F" w:rsidRDefault="000D532A" w:rsidP="00DA660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Respaldar información: el respaldo de la información es el medio más e</w:t>
      </w:r>
      <w:r w:rsidR="00DB146D" w:rsidRPr="0073603F">
        <w:rPr>
          <w:rFonts w:ascii="Times New Roman" w:hAnsi="Times New Roman" w:cs="Times New Roman"/>
          <w:bCs/>
          <w:lang w:val="es-CL"/>
        </w:rPr>
        <w:t>fectivo contra una falla en un servidor.</w:t>
      </w:r>
    </w:p>
    <w:p w:rsidR="00DB146D" w:rsidRPr="0073603F" w:rsidRDefault="00DB146D" w:rsidP="00DA660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  <w:r w:rsidRPr="0073603F">
        <w:rPr>
          <w:rFonts w:ascii="Times New Roman" w:hAnsi="Times New Roman" w:cs="Times New Roman"/>
          <w:bCs/>
          <w:lang w:val="es-CL"/>
        </w:rPr>
        <w:t>Corte de suministros y servicios: Cortes de suministros eléctrico y servicios de internet son riesgos inherentes.</w:t>
      </w:r>
    </w:p>
    <w:p w:rsidR="00AA077D" w:rsidRPr="0073603F" w:rsidRDefault="00AA077D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5336DD" w:rsidRPr="0073603F" w:rsidRDefault="005336DD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Matriz de Riesgos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tbl>
      <w:tblPr>
        <w:tblW w:w="26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2"/>
        <w:gridCol w:w="442"/>
        <w:gridCol w:w="442"/>
        <w:gridCol w:w="442"/>
        <w:gridCol w:w="442"/>
        <w:gridCol w:w="442"/>
      </w:tblGrid>
      <w:tr w:rsidR="00CE5AE8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</w:tr>
      <w:tr w:rsidR="00CE5AE8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CE5AE8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</w:tr>
      <w:tr w:rsidR="00CE5AE8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</w:tr>
      <w:tr w:rsidR="00CE5AE8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</w:tr>
      <w:tr w:rsidR="00BF6C4B" w:rsidRPr="0073603F" w:rsidTr="00CE5AE8">
        <w:trPr>
          <w:trHeight w:val="347"/>
          <w:jc w:val="center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6C4B" w:rsidRPr="0073603F" w:rsidRDefault="00BF6C4B" w:rsidP="00BF6C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5</w:t>
            </w:r>
          </w:p>
        </w:tc>
      </w:tr>
    </w:tbl>
    <w:p w:rsidR="00BA7D30" w:rsidRPr="0073603F" w:rsidRDefault="00BA7D30" w:rsidP="00BA7D3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</w:p>
    <w:p w:rsidR="00BA7D30" w:rsidRPr="0073603F" w:rsidRDefault="00C03CF3" w:rsidP="00BA7D30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8"/>
          <w:lang w:val="es-CL"/>
        </w:rPr>
        <w:t>Identificación de riesgos</w:t>
      </w:r>
    </w:p>
    <w:tbl>
      <w:tblPr>
        <w:tblW w:w="100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6"/>
        <w:gridCol w:w="4118"/>
        <w:gridCol w:w="4824"/>
      </w:tblGrid>
      <w:tr w:rsidR="00C03CF3" w:rsidRPr="0073603F" w:rsidTr="00CE5AE8">
        <w:trPr>
          <w:trHeight w:val="369"/>
          <w:jc w:val="center"/>
        </w:trPr>
        <w:tc>
          <w:tcPr>
            <w:tcW w:w="11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Código</w:t>
            </w:r>
          </w:p>
        </w:tc>
        <w:tc>
          <w:tcPr>
            <w:tcW w:w="41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Riesgo</w:t>
            </w:r>
          </w:p>
        </w:tc>
        <w:tc>
          <w:tcPr>
            <w:tcW w:w="48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Área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</w:t>
            </w:r>
          </w:p>
        </w:tc>
        <w:tc>
          <w:tcPr>
            <w:tcW w:w="411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Caída de Servidor.</w:t>
            </w:r>
          </w:p>
        </w:tc>
        <w:tc>
          <w:tcPr>
            <w:tcW w:w="4824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TI.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R2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Robo de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información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Comercial,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Logística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, Gerencial, TI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R3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Suplantación</w:t>
            </w:r>
            <w:r w:rsidR="00C03CF3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de usuarios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Comercial,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Logística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, Gerencial, TI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R4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Corte de corriente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eléctrica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Externa (Compañía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eléctrica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)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R5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Caída</w:t>
            </w:r>
            <w:r w:rsidR="00C03CF3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de conexión a internet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Externa (ISP)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R6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Borrado de inventarios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Logística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R7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Desactualización</w:t>
            </w:r>
            <w:r w:rsidR="00C03CF3"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de inventario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234669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Logística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R8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Vulnerabilidad de la red.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TI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C03CF3" w:rsidRPr="0073603F" w:rsidTr="00CE5AE8">
        <w:trPr>
          <w:trHeight w:val="352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R9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Ingeniería social.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Recurso humano.</w:t>
            </w:r>
          </w:p>
        </w:tc>
      </w:tr>
      <w:tr w:rsidR="00C03CF3" w:rsidRPr="0073603F" w:rsidTr="000A3198">
        <w:trPr>
          <w:trHeight w:val="70"/>
          <w:jc w:val="center"/>
        </w:trPr>
        <w:tc>
          <w:tcPr>
            <w:tcW w:w="115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3CF3" w:rsidRPr="0073603F" w:rsidRDefault="00C03CF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R10</w:t>
            </w:r>
          </w:p>
        </w:tc>
        <w:tc>
          <w:tcPr>
            <w:tcW w:w="411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C03CF3" w:rsidRPr="0073603F" w:rsidRDefault="000372A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Caída de Transbank.</w:t>
            </w:r>
          </w:p>
        </w:tc>
        <w:tc>
          <w:tcPr>
            <w:tcW w:w="482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TI</w:t>
            </w:r>
            <w:r w:rsidR="005366B2" w:rsidRPr="0073603F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C03CF3" w:rsidRPr="0073603F" w:rsidRDefault="00C03CF3" w:rsidP="007674C5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</w:p>
    <w:p w:rsidR="00C03CF3" w:rsidRPr="0073603F" w:rsidRDefault="00C03CF3" w:rsidP="007674C5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8"/>
          <w:lang w:val="es-CL"/>
        </w:rPr>
        <w:t>Análisis de criticidad</w:t>
      </w:r>
    </w:p>
    <w:tbl>
      <w:tblPr>
        <w:tblW w:w="76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8"/>
        <w:gridCol w:w="2204"/>
        <w:gridCol w:w="3930"/>
      </w:tblGrid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Criticidad</w:t>
            </w:r>
          </w:p>
        </w:tc>
        <w:tc>
          <w:tcPr>
            <w:tcW w:w="220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Código</w:t>
            </w:r>
          </w:p>
        </w:tc>
        <w:tc>
          <w:tcPr>
            <w:tcW w:w="393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Riesgo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R1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Caída de Servidor.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R10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Caída de Transbank.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R6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Borrado de inventarios.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R2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Robo de información.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R3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Suplantación de usuarios.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R9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Ingeniería social.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R8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Vulnerabilidad de la red.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R7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Desactualización de inventario.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R4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Corte de corriente eléctrica.</w:t>
            </w:r>
          </w:p>
        </w:tc>
      </w:tr>
      <w:tr w:rsidR="001E5D20" w:rsidRPr="001E5D20" w:rsidTr="001E5D20">
        <w:trPr>
          <w:trHeight w:val="260"/>
          <w:jc w:val="center"/>
        </w:trPr>
        <w:tc>
          <w:tcPr>
            <w:tcW w:w="146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1E5D20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R5</w:t>
            </w:r>
          </w:p>
        </w:tc>
        <w:tc>
          <w:tcPr>
            <w:tcW w:w="3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E5D20" w:rsidRPr="001E5D20" w:rsidRDefault="001E5D20" w:rsidP="001E5D2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E5D20">
              <w:rPr>
                <w:rFonts w:ascii="Times New Roman" w:eastAsia="Times New Roman" w:hAnsi="Times New Roman" w:cs="Times New Roman"/>
                <w:color w:val="000000"/>
              </w:rPr>
              <w:t>Caída de conexión a internet.</w:t>
            </w:r>
          </w:p>
        </w:tc>
      </w:tr>
    </w:tbl>
    <w:p w:rsidR="003D6F33" w:rsidRPr="0073603F" w:rsidRDefault="003D6F33" w:rsidP="00185600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</w:p>
    <w:p w:rsidR="001E5D20" w:rsidRDefault="001E5D2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C03CF3" w:rsidRPr="0073603F" w:rsidRDefault="00C03CF3" w:rsidP="007674C5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8"/>
          <w:lang w:val="es-CL"/>
        </w:rPr>
        <w:lastRenderedPageBreak/>
        <w:t>Plan de acción</w:t>
      </w:r>
    </w:p>
    <w:tbl>
      <w:tblPr>
        <w:tblW w:w="948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5"/>
        <w:gridCol w:w="3126"/>
        <w:gridCol w:w="1524"/>
        <w:gridCol w:w="1023"/>
        <w:gridCol w:w="1507"/>
        <w:gridCol w:w="1330"/>
      </w:tblGrid>
      <w:tr w:rsidR="00C03CF3" w:rsidRPr="0073603F" w:rsidTr="001C71FD">
        <w:trPr>
          <w:trHeight w:val="313"/>
          <w:jc w:val="center"/>
        </w:trPr>
        <w:tc>
          <w:tcPr>
            <w:tcW w:w="97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Código Riesgo</w:t>
            </w:r>
          </w:p>
        </w:tc>
        <w:tc>
          <w:tcPr>
            <w:tcW w:w="3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Descripción del Riesgo</w:t>
            </w:r>
          </w:p>
        </w:tc>
        <w:tc>
          <w:tcPr>
            <w:tcW w:w="152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Probabilidad</w:t>
            </w:r>
          </w:p>
        </w:tc>
        <w:tc>
          <w:tcPr>
            <w:tcW w:w="10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Impacto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Severidad</w:t>
            </w:r>
          </w:p>
        </w:tc>
        <w:tc>
          <w:tcPr>
            <w:tcW w:w="13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C03CF3" w:rsidRPr="0073603F" w:rsidRDefault="00C03CF3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Prioridad</w:t>
            </w:r>
          </w:p>
        </w:tc>
      </w:tr>
      <w:tr w:rsidR="00935BA5" w:rsidRPr="0073603F" w:rsidTr="00C07889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Caída de Servidor.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79646" w:themeFill="accent6"/>
            <w:noWrap/>
            <w:vAlign w:val="bottom"/>
            <w:hideMark/>
          </w:tcPr>
          <w:p w:rsidR="00935BA5" w:rsidRPr="00546170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546170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-alta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R2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Robo de información.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R3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Suplantación de usuarios.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R4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Corte de corriente eléctrica.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aja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R5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Caída de conexión a internet.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B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aja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C07889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R6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Borrado de inventarios.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79646" w:themeFill="accent6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B06E7E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edia-alta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R7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Desactualización de inventario.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R8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Vulnerabilidad de la red.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1C71FD">
        <w:trPr>
          <w:trHeight w:val="298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R9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Ingeniería social.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C07889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935BA5" w:rsidRPr="0073603F" w:rsidTr="00C07889">
        <w:trPr>
          <w:trHeight w:val="313"/>
          <w:jc w:val="center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R10</w:t>
            </w:r>
          </w:p>
        </w:tc>
        <w:tc>
          <w:tcPr>
            <w:tcW w:w="31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935BA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Caída de Transbank.</w:t>
            </w:r>
          </w:p>
        </w:tc>
        <w:tc>
          <w:tcPr>
            <w:tcW w:w="152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935BA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02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50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79646" w:themeFill="accent6"/>
            <w:noWrap/>
            <w:vAlign w:val="bottom"/>
            <w:hideMark/>
          </w:tcPr>
          <w:p w:rsidR="00935BA5" w:rsidRPr="0073603F" w:rsidRDefault="00F66FC3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3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5BA5" w:rsidRPr="0073603F" w:rsidRDefault="00B06E7E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</w:t>
            </w:r>
            <w:r w:rsidR="00935BA5" w:rsidRPr="0073603F">
              <w:rPr>
                <w:rFonts w:ascii="Times New Roman" w:eastAsia="Times New Roman" w:hAnsi="Times New Roman" w:cs="Times New Roman"/>
                <w:color w:val="000000"/>
              </w:rPr>
              <w:t>edia</w:t>
            </w:r>
            <w:r w:rsidR="00C07889">
              <w:rPr>
                <w:rFonts w:ascii="Times New Roman" w:eastAsia="Times New Roman" w:hAnsi="Times New Roman" w:cs="Times New Roman"/>
                <w:color w:val="000000"/>
              </w:rPr>
              <w:t>-alta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</w:tbl>
    <w:p w:rsidR="00C03CF3" w:rsidRPr="0073603F" w:rsidRDefault="00C03CF3" w:rsidP="007674C5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</w:p>
    <w:tbl>
      <w:tblPr>
        <w:tblW w:w="87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1"/>
        <w:gridCol w:w="1236"/>
        <w:gridCol w:w="5992"/>
      </w:tblGrid>
      <w:tr w:rsidR="0009177D" w:rsidRPr="0073603F" w:rsidTr="0009177D">
        <w:trPr>
          <w:trHeight w:val="466"/>
          <w:jc w:val="center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Código Riesgo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Estrategia</w:t>
            </w:r>
          </w:p>
        </w:tc>
        <w:tc>
          <w:tcPr>
            <w:tcW w:w="5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Acción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D04EE2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Transferir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D04EE2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Exigir el control pertinente a la empresa Ninja Hosting.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Evaluar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Registrar en la base de datos la emisión y exportación de información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R3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Mitigar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Utilizar contraseñas complejas y registrar inicios de sesión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R4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Mitigar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Contar con dispositivos móviles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R5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Mitigar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Contratar un segundo ISP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R6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Evaluar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Registrar en la base de datos la eliminación de datos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R7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Mitigar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Controlar el ingreso y salida de inventarios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R8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Mitigar</w:t>
            </w:r>
            <w:r w:rsidR="00B06E7E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Actualizar constantemente la base de datos de virus</w:t>
            </w:r>
            <w:r w:rsidR="006E142D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</w:tr>
      <w:tr w:rsidR="0009177D" w:rsidRPr="0073603F" w:rsidTr="0009177D">
        <w:trPr>
          <w:trHeight w:val="444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R9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6E142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Mitigar.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6E142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Capacitar a los empleados en ingeniería social.</w:t>
            </w:r>
          </w:p>
        </w:tc>
      </w:tr>
      <w:tr w:rsidR="0009177D" w:rsidRPr="0073603F" w:rsidTr="0009177D">
        <w:trPr>
          <w:trHeight w:val="466"/>
          <w:jc w:val="center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09177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R10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6E142D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Transferir.</w:t>
            </w:r>
          </w:p>
        </w:tc>
        <w:tc>
          <w:tcPr>
            <w:tcW w:w="5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9177D" w:rsidRPr="0073603F" w:rsidRDefault="006E142D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Exigir el control pertinente a la empresa Transbank.</w:t>
            </w:r>
          </w:p>
        </w:tc>
      </w:tr>
    </w:tbl>
    <w:p w:rsidR="001C71FD" w:rsidRPr="0073603F" w:rsidRDefault="001C71FD" w:rsidP="0072704B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lang w:val="es-CL"/>
        </w:rPr>
      </w:pPr>
    </w:p>
    <w:p w:rsidR="0072704B" w:rsidRPr="0073603F" w:rsidRDefault="0072704B">
      <w:pPr>
        <w:rPr>
          <w:rFonts w:ascii="Times New Roman" w:hAnsi="Times New Roman" w:cs="Times New Roman"/>
          <w:bCs/>
        </w:rPr>
      </w:pPr>
      <w:r w:rsidRPr="0073603F">
        <w:rPr>
          <w:rFonts w:ascii="Times New Roman" w:hAnsi="Times New Roman" w:cs="Times New Roman"/>
          <w:bCs/>
        </w:rPr>
        <w:br w:type="page"/>
      </w:r>
    </w:p>
    <w:p w:rsidR="00C03CF3" w:rsidRPr="0073603F" w:rsidRDefault="007674C5" w:rsidP="007674C5">
      <w:pPr>
        <w:pStyle w:val="Sinespaciado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8"/>
          <w:lang w:val="es-CL"/>
        </w:rPr>
        <w:lastRenderedPageBreak/>
        <w:t>Sugerencia de controles y riesgo residual</w:t>
      </w:r>
    </w:p>
    <w:tbl>
      <w:tblPr>
        <w:tblW w:w="1024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5"/>
        <w:gridCol w:w="1204"/>
        <w:gridCol w:w="4060"/>
        <w:gridCol w:w="1480"/>
        <w:gridCol w:w="1286"/>
        <w:gridCol w:w="1103"/>
      </w:tblGrid>
      <w:tr w:rsidR="00814421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Código Riesgo</w:t>
            </w:r>
          </w:p>
        </w:tc>
        <w:tc>
          <w:tcPr>
            <w:tcW w:w="12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Nivel de Riesgo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Control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Efectividad</w:t>
            </w:r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Promedio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Riesgo Residual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El 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departamento de informática debe llevar un control del servidor compartido.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0,75</w:t>
            </w:r>
          </w:p>
        </w:tc>
      </w:tr>
      <w:tr w:rsidR="007E16F2" w:rsidRPr="0073603F" w:rsidTr="007E16F2">
        <w:trPr>
          <w:trHeight w:val="82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R2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Se debe registrar el usuario que emite informes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Se debe registrar el usuario que exporta los inventarios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R3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Cerrar sesiones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después</w:t>
            </w: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 de un determinado tiempo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3,5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1,14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Utilizar contraseñas complejas y registrar inicios de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sesión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R4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Contar con dispositivos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móviles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0,5</w:t>
            </w:r>
          </w:p>
        </w:tc>
      </w:tr>
      <w:tr w:rsidR="007E16F2" w:rsidRPr="0073603F" w:rsidTr="007E16F2">
        <w:trPr>
          <w:trHeight w:val="6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R5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 xml:space="preserve">Contar con dispositivo de banda ancha </w:t>
            </w:r>
            <w:r w:rsidR="00234669" w:rsidRPr="0073603F">
              <w:rPr>
                <w:rFonts w:ascii="Times New Roman" w:eastAsia="Times New Roman" w:hAnsi="Times New Roman" w:cs="Times New Roman"/>
                <w:color w:val="000000"/>
              </w:rPr>
              <w:t>móvil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0,5</w:t>
            </w:r>
          </w:p>
        </w:tc>
      </w:tr>
      <w:tr w:rsidR="007E16F2" w:rsidRPr="0073603F" w:rsidTr="007E16F2">
        <w:trPr>
          <w:trHeight w:val="6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R6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Registrar usuarios que eliminan datos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3,5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1,42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Respaldar en una segunda base de datos los datos eliminados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R7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el supervisor de datos debe controlar el ingreso y salida de productos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0,6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R8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Actualizar constantemente base de datos de virus</w:t>
            </w:r>
            <w:r w:rsidR="000B4D1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1,3</w:t>
            </w:r>
          </w:p>
        </w:tc>
      </w:tr>
      <w:tr w:rsidR="007E16F2" w:rsidRPr="0073603F" w:rsidTr="00E77DDF">
        <w:trPr>
          <w:trHeight w:val="70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R9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0B4D1B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Capacitar usuario en ingeniería social.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0B4D1B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0B4D1B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1,</w:t>
            </w:r>
            <w:r w:rsidR="00326D78">
              <w:rPr>
                <w:rFonts w:ascii="Times New Roman" w:eastAsia="Times New Roman" w:hAnsi="Times New Roman" w:cs="Times New Roman"/>
                <w:color w:val="000000"/>
              </w:rPr>
              <w:t>25</w:t>
            </w: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E16F2" w:rsidRPr="0073603F" w:rsidTr="007E16F2">
        <w:trPr>
          <w:trHeight w:val="286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R10</w:t>
            </w: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326D78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El departamento de informática debe controlar la conexión con Transbank.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326D78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326D78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326D78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1,3</w:t>
            </w:r>
          </w:p>
        </w:tc>
      </w:tr>
      <w:tr w:rsidR="007E16F2" w:rsidRPr="0073603F" w:rsidTr="00E77DDF">
        <w:trPr>
          <w:trHeight w:val="70"/>
          <w:jc w:val="center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7674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3603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4C5" w:rsidRPr="0073603F" w:rsidRDefault="007674C5" w:rsidP="00E32E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7674C5" w:rsidRPr="0073603F" w:rsidRDefault="007674C5" w:rsidP="007674C5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</w:p>
    <w:p w:rsidR="00FF4957" w:rsidRPr="0073603F" w:rsidRDefault="00FF4957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5336DD" w:rsidRDefault="005336DD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Carta Gantt General del Proyecto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p w:rsidR="003D57B6" w:rsidRPr="0073603F" w:rsidRDefault="00965A48" w:rsidP="003D57B6">
      <w:pPr>
        <w:pStyle w:val="Sinespaciado"/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>
        <w:rPr>
          <w:rFonts w:ascii="Times New Roman" w:hAnsi="Times New Roman" w:cs="Times New Roman"/>
          <w:bCs/>
          <w:noProof/>
          <w:sz w:val="28"/>
          <w:szCs w:val="20"/>
          <w:lang w:val="es-CL"/>
        </w:rPr>
        <w:drawing>
          <wp:inline distT="0" distB="0" distL="0" distR="0">
            <wp:extent cx="6163866" cy="6362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317" cy="636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06" w:rsidRPr="0073603F" w:rsidRDefault="00C70006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5336DD" w:rsidRDefault="005336DD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Conclusiones del Proyecto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2E068C" w:rsidRDefault="00C21646" w:rsidP="002E068C">
      <w:pPr>
        <w:pStyle w:val="Sinespaciado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Cs/>
          <w:szCs w:val="20"/>
        </w:rPr>
        <w:t>La rápida</w:t>
      </w:r>
      <w:r w:rsidR="008862F0">
        <w:rPr>
          <w:rFonts w:ascii="Times New Roman" w:hAnsi="Times New Roman" w:cs="Times New Roman"/>
          <w:bCs/>
          <w:szCs w:val="20"/>
        </w:rPr>
        <w:t xml:space="preserve"> evolución de la tecnología y el cambio radical en las necesidades</w:t>
      </w:r>
      <w:r>
        <w:rPr>
          <w:rFonts w:ascii="Times New Roman" w:hAnsi="Times New Roman" w:cs="Times New Roman"/>
          <w:bCs/>
          <w:szCs w:val="20"/>
        </w:rPr>
        <w:t xml:space="preserve"> de las personas</w:t>
      </w:r>
      <w:r w:rsidR="008862F0">
        <w:rPr>
          <w:rFonts w:ascii="Times New Roman" w:hAnsi="Times New Roman" w:cs="Times New Roman"/>
          <w:bCs/>
          <w:szCs w:val="20"/>
        </w:rPr>
        <w:t xml:space="preserve"> </w:t>
      </w:r>
      <w:r>
        <w:rPr>
          <w:rFonts w:ascii="Times New Roman" w:hAnsi="Times New Roman" w:cs="Times New Roman"/>
          <w:bCs/>
          <w:szCs w:val="20"/>
        </w:rPr>
        <w:t>ha hecho del comercio electrónico una herramienta indispensable en las empresas.</w:t>
      </w:r>
      <w:r w:rsidR="002E068C">
        <w:rPr>
          <w:rFonts w:ascii="Times New Roman" w:hAnsi="Times New Roman" w:cs="Times New Roman"/>
          <w:b/>
          <w:bCs/>
          <w:sz w:val="28"/>
          <w:szCs w:val="20"/>
        </w:rPr>
        <w:t xml:space="preserve"> </w:t>
      </w:r>
    </w:p>
    <w:p w:rsidR="001A4790" w:rsidRPr="001A4790" w:rsidRDefault="00181CA8" w:rsidP="0038667C">
      <w:pPr>
        <w:pStyle w:val="Sinespaciado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2E068C">
        <w:rPr>
          <w:rFonts w:ascii="Times New Roman" w:hAnsi="Times New Roman" w:cs="Times New Roman"/>
          <w:bCs/>
          <w:szCs w:val="20"/>
        </w:rPr>
        <w:t xml:space="preserve">La investigación de los distintos CMS para Ecommerce ha demostrado que no existen herramientas mejores que otras, estas deben ser escogidas según las necesidades </w:t>
      </w:r>
      <w:r w:rsidR="003F0228" w:rsidRPr="002E068C">
        <w:rPr>
          <w:rFonts w:ascii="Times New Roman" w:hAnsi="Times New Roman" w:cs="Times New Roman"/>
          <w:bCs/>
          <w:szCs w:val="20"/>
        </w:rPr>
        <w:t>del cliente</w:t>
      </w:r>
      <w:r w:rsidR="00370CA8">
        <w:rPr>
          <w:rFonts w:ascii="Times New Roman" w:hAnsi="Times New Roman" w:cs="Times New Roman"/>
          <w:bCs/>
          <w:szCs w:val="20"/>
        </w:rPr>
        <w:t>.</w:t>
      </w:r>
    </w:p>
    <w:p w:rsidR="0038667C" w:rsidRPr="0038667C" w:rsidRDefault="00370CA8" w:rsidP="0038667C">
      <w:pPr>
        <w:pStyle w:val="Sinespaciado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Cs/>
          <w:szCs w:val="20"/>
        </w:rPr>
        <w:t>En el presente proyecto se realizó una comparativa de los distintos CMS existentes y se escogió PrestaShop, al ser de código abierto permitió enlazar el inventario y mostrar a los clientes el stock disponible de los productos.</w:t>
      </w:r>
      <w:r w:rsidR="0038667C">
        <w:rPr>
          <w:rFonts w:ascii="Times New Roman" w:hAnsi="Times New Roman" w:cs="Times New Roman"/>
          <w:bCs/>
          <w:szCs w:val="20"/>
        </w:rPr>
        <w:t xml:space="preserve"> </w:t>
      </w:r>
    </w:p>
    <w:p w:rsidR="00C70006" w:rsidRPr="001A4790" w:rsidRDefault="0038667C" w:rsidP="001A4790">
      <w:pPr>
        <w:pStyle w:val="Sinespaciado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>
        <w:rPr>
          <w:rFonts w:ascii="Times New Roman" w:hAnsi="Times New Roman" w:cs="Times New Roman"/>
          <w:bCs/>
          <w:szCs w:val="20"/>
        </w:rPr>
        <w:t>El sistema guardara datos de las ventas y el control de inventario con el fin de generar informes de gestión y apoyar a la toma de decisiones.</w:t>
      </w:r>
      <w:r w:rsidR="00C70006" w:rsidRPr="001A4790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2C28E8" w:rsidRPr="0073603F" w:rsidRDefault="005336DD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Bibliografía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2C28E8" w:rsidRPr="0073603F" w:rsidRDefault="008F4403" w:rsidP="004E0BC8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lang w:val="es-CL"/>
        </w:rPr>
        <w:t xml:space="preserve">Juan Andrés </w:t>
      </w:r>
      <w:r w:rsidR="00A20B25" w:rsidRPr="0073603F">
        <w:rPr>
          <w:rFonts w:ascii="Times New Roman" w:hAnsi="Times New Roman" w:cs="Times New Roman"/>
          <w:lang w:val="es-CL"/>
        </w:rPr>
        <w:t>Núñez</w:t>
      </w:r>
      <w:r w:rsidR="004855B8" w:rsidRPr="0073603F">
        <w:rPr>
          <w:rFonts w:ascii="Times New Roman" w:hAnsi="Times New Roman" w:cs="Times New Roman"/>
          <w:lang w:val="es-CL"/>
        </w:rPr>
        <w:t>.</w:t>
      </w:r>
      <w:r w:rsidRPr="0073603F">
        <w:rPr>
          <w:rFonts w:ascii="Times New Roman" w:hAnsi="Times New Roman" w:cs="Times New Roman"/>
          <w:lang w:val="es-CL"/>
        </w:rPr>
        <w:t xml:space="preserve"> 2017</w:t>
      </w:r>
      <w:r w:rsidR="004855B8" w:rsidRPr="0073603F">
        <w:rPr>
          <w:rFonts w:ascii="Times New Roman" w:hAnsi="Times New Roman" w:cs="Times New Roman"/>
          <w:lang w:val="es-CL"/>
        </w:rPr>
        <w:t xml:space="preserve">. </w:t>
      </w:r>
      <w:r w:rsidRPr="0073603F">
        <w:rPr>
          <w:rFonts w:ascii="Times New Roman" w:hAnsi="Times New Roman" w:cs="Times New Roman"/>
          <w:lang w:val="es-CL"/>
        </w:rPr>
        <w:t>Los nuevos desafíos legales para las Pymes en Chile.</w:t>
      </w:r>
      <w:r w:rsidR="00345C6F" w:rsidRPr="0073603F">
        <w:rPr>
          <w:rFonts w:ascii="Times New Roman" w:hAnsi="Times New Roman" w:cs="Times New Roman"/>
          <w:lang w:val="es-CL"/>
        </w:rPr>
        <w:t>http://www.webdox.cl/blog/es/desafios-legales-digitales-nuevos-para-pymes-en-chile</w:t>
      </w:r>
      <w:r w:rsidR="004855B8" w:rsidRPr="0073603F">
        <w:rPr>
          <w:rFonts w:ascii="Times New Roman" w:hAnsi="Times New Roman" w:cs="Times New Roman"/>
          <w:lang w:val="es-CL"/>
        </w:rPr>
        <w:t>.</w:t>
      </w:r>
    </w:p>
    <w:p w:rsidR="004C33C6" w:rsidRPr="0073603F" w:rsidRDefault="00345BBF" w:rsidP="004E0BC8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Vincent Hard</w:t>
      </w:r>
      <w:r w:rsidR="00B719C2" w:rsidRPr="0073603F">
        <w:rPr>
          <w:rFonts w:ascii="Times New Roman" w:hAnsi="Times New Roman" w:cs="Times New Roman"/>
          <w:bCs/>
          <w:szCs w:val="20"/>
          <w:lang w:val="es-CL"/>
        </w:rPr>
        <w:t>.</w:t>
      </w:r>
      <w:r w:rsidR="004C33C6" w:rsidRPr="0073603F">
        <w:rPr>
          <w:rFonts w:ascii="Times New Roman" w:hAnsi="Times New Roman" w:cs="Times New Roman"/>
          <w:lang w:val="es-CL"/>
        </w:rPr>
        <w:t xml:space="preserve"> 2017. </w:t>
      </w:r>
      <w:r w:rsidRPr="0073603F">
        <w:rPr>
          <w:rFonts w:ascii="Times New Roman" w:hAnsi="Times New Roman" w:cs="Times New Roman"/>
          <w:lang w:val="es-CL"/>
        </w:rPr>
        <w:t xml:space="preserve">Gestión de un Proyecto web. </w:t>
      </w:r>
      <w:r w:rsidR="00B719C2" w:rsidRPr="0073603F">
        <w:rPr>
          <w:rFonts w:ascii="Times New Roman" w:hAnsi="Times New Roman" w:cs="Times New Roman"/>
          <w:lang w:val="es-CL"/>
        </w:rPr>
        <w:t xml:space="preserve">Eni ediciones. Biblioteca global </w:t>
      </w:r>
      <w:proofErr w:type="spellStart"/>
      <w:r w:rsidR="00B719C2" w:rsidRPr="0073603F">
        <w:rPr>
          <w:rFonts w:ascii="Times New Roman" w:hAnsi="Times New Roman" w:cs="Times New Roman"/>
          <w:lang w:val="es-CL"/>
        </w:rPr>
        <w:t>Laureate</w:t>
      </w:r>
      <w:proofErr w:type="spellEnd"/>
    </w:p>
    <w:p w:rsidR="006F1C57" w:rsidRPr="0073603F" w:rsidRDefault="006F1C57" w:rsidP="005402DA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Ecommerce day. 2017. </w:t>
      </w:r>
      <w:proofErr w:type="spellStart"/>
      <w:r w:rsidRPr="00F22D11">
        <w:rPr>
          <w:rFonts w:ascii="Times New Roman" w:hAnsi="Times New Roman" w:cs="Times New Roman"/>
          <w:bCs/>
          <w:szCs w:val="20"/>
          <w:lang w:val="en-US"/>
        </w:rPr>
        <w:t>Conclusiones</w:t>
      </w:r>
      <w:proofErr w:type="spellEnd"/>
      <w:r w:rsidRPr="00F22D11">
        <w:rPr>
          <w:rFonts w:ascii="Times New Roman" w:hAnsi="Times New Roman" w:cs="Times New Roman"/>
          <w:bCs/>
          <w:szCs w:val="20"/>
          <w:lang w:val="en-US"/>
        </w:rPr>
        <w:t xml:space="preserve"> del ecommerce day Santiago 2017.</w:t>
      </w:r>
      <w:hyperlink r:id="rId26" w:history="1">
        <w:r w:rsidR="00DC6C3E" w:rsidRPr="0073603F">
          <w:rPr>
            <w:rStyle w:val="Hipervnculo"/>
            <w:rFonts w:ascii="Times New Roman" w:hAnsi="Times New Roman" w:cs="Times New Roman"/>
            <w:szCs w:val="20"/>
            <w:lang w:val="es-CL"/>
          </w:rPr>
          <w:t>http://www.ecommerceday.org/conclusiones-del-ecommerce-day-santiago-2017/</w:t>
        </w:r>
      </w:hyperlink>
    </w:p>
    <w:p w:rsidR="00DC6C3E" w:rsidRPr="0073603F" w:rsidRDefault="005402DA" w:rsidP="005402DA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Wikipedia. 2017. JQuery. </w:t>
      </w:r>
      <w:hyperlink r:id="rId27" w:history="1">
        <w:r w:rsidRPr="0073603F">
          <w:rPr>
            <w:rStyle w:val="Hipervnculo"/>
            <w:rFonts w:ascii="Times New Roman" w:hAnsi="Times New Roman" w:cs="Times New Roman"/>
            <w:szCs w:val="20"/>
            <w:lang w:val="es-CL"/>
          </w:rPr>
          <w:t>https://es.wikipedia.org/wiki/JQuery</w:t>
        </w:r>
      </w:hyperlink>
    </w:p>
    <w:p w:rsidR="005402DA" w:rsidRPr="0073603F" w:rsidRDefault="005402DA" w:rsidP="005402DA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Wikipedia. 2017. JavaScript. </w:t>
      </w:r>
      <w:hyperlink r:id="rId28" w:history="1">
        <w:r w:rsidRPr="0073603F">
          <w:rPr>
            <w:rStyle w:val="Hipervnculo"/>
            <w:rFonts w:ascii="Times New Roman" w:hAnsi="Times New Roman" w:cs="Times New Roman"/>
            <w:szCs w:val="20"/>
            <w:lang w:val="es-CL"/>
          </w:rPr>
          <w:t>https://es.wikipedia.org/wiki/JavaScript</w:t>
        </w:r>
      </w:hyperlink>
    </w:p>
    <w:p w:rsidR="005402DA" w:rsidRPr="0073603F" w:rsidRDefault="005402DA" w:rsidP="005402DA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PHPMyAdmin. 2017. </w:t>
      </w:r>
      <w:hyperlink r:id="rId29" w:history="1">
        <w:r w:rsidRPr="0073603F">
          <w:rPr>
            <w:rStyle w:val="Hipervnculo"/>
            <w:rFonts w:ascii="Times New Roman" w:hAnsi="Times New Roman" w:cs="Times New Roman"/>
            <w:szCs w:val="20"/>
            <w:lang w:val="es-CL"/>
          </w:rPr>
          <w:t>https://www.phpmyadmin.net</w:t>
        </w:r>
      </w:hyperlink>
    </w:p>
    <w:p w:rsidR="005402DA" w:rsidRPr="0073603F" w:rsidRDefault="005402DA" w:rsidP="005402DA">
      <w:pPr>
        <w:pStyle w:val="Sinespaciado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 xml:space="preserve">Wikipedia. 2017. Hojas de estilos en cascada. </w:t>
      </w:r>
    </w:p>
    <w:p w:rsidR="005402DA" w:rsidRPr="0073603F" w:rsidRDefault="003D57B6" w:rsidP="002E068C">
      <w:pPr>
        <w:pStyle w:val="Sinespaciado"/>
        <w:spacing w:line="360" w:lineRule="auto"/>
        <w:ind w:left="360" w:firstLine="348"/>
        <w:jc w:val="both"/>
        <w:rPr>
          <w:rFonts w:ascii="Times New Roman" w:hAnsi="Times New Roman" w:cs="Times New Roman"/>
          <w:bCs/>
          <w:szCs w:val="20"/>
          <w:lang w:val="es-CL"/>
        </w:rPr>
      </w:pPr>
      <w:hyperlink r:id="rId30" w:history="1">
        <w:r w:rsidR="005402DA" w:rsidRPr="0073603F">
          <w:rPr>
            <w:rStyle w:val="Hipervnculo"/>
            <w:rFonts w:ascii="Times New Roman" w:hAnsi="Times New Roman" w:cs="Times New Roman"/>
            <w:szCs w:val="20"/>
            <w:lang w:val="es-CL"/>
          </w:rPr>
          <w:t>https://es.wikipedia.org/wiki/Hoja_de_estilos_en_cascada</w:t>
        </w:r>
      </w:hyperlink>
    </w:p>
    <w:p w:rsidR="005402DA" w:rsidRPr="0073603F" w:rsidRDefault="005402DA" w:rsidP="006F1C57">
      <w:pPr>
        <w:pStyle w:val="Sinespaciado"/>
        <w:spacing w:line="360" w:lineRule="auto"/>
        <w:ind w:left="720"/>
        <w:jc w:val="both"/>
        <w:rPr>
          <w:rFonts w:ascii="Times New Roman" w:hAnsi="Times New Roman" w:cs="Times New Roman"/>
          <w:bCs/>
          <w:szCs w:val="20"/>
          <w:lang w:val="es-CL"/>
        </w:rPr>
      </w:pPr>
    </w:p>
    <w:p w:rsidR="00512829" w:rsidRPr="0073603F" w:rsidRDefault="00512829">
      <w:pPr>
        <w:rPr>
          <w:rFonts w:ascii="Times New Roman" w:hAnsi="Times New Roman" w:cs="Times New Roman"/>
          <w:b/>
          <w:bCs/>
          <w:sz w:val="28"/>
          <w:szCs w:val="20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p w:rsidR="005336DD" w:rsidRPr="0073603F" w:rsidRDefault="005336DD" w:rsidP="004E0BC8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lastRenderedPageBreak/>
        <w:t>Anexos</w:t>
      </w:r>
      <w:r w:rsidR="007747AE" w:rsidRPr="0073603F">
        <w:rPr>
          <w:rFonts w:ascii="Times New Roman" w:hAnsi="Times New Roman" w:cs="Times New Roman"/>
          <w:b/>
          <w:bCs/>
          <w:sz w:val="28"/>
          <w:szCs w:val="20"/>
          <w:lang w:val="es-CL"/>
        </w:rPr>
        <w:t>.</w:t>
      </w:r>
    </w:p>
    <w:p w:rsidR="005336DD" w:rsidRPr="0073603F" w:rsidRDefault="005336DD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t xml:space="preserve"> Diccionario de Datos.</w:t>
      </w:r>
    </w:p>
    <w:p w:rsidR="00DA15F9" w:rsidRPr="0073603F" w:rsidRDefault="00DA15F9" w:rsidP="00DA15F9">
      <w:pPr>
        <w:pStyle w:val="Sinespaciado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Cs w:val="20"/>
          <w:lang w:val="es-CL"/>
        </w:rPr>
        <w:t>Base de datos</w:t>
      </w:r>
    </w:p>
    <w:tbl>
      <w:tblPr>
        <w:tblStyle w:val="Tabladecuadrcula1clara1"/>
        <w:tblW w:w="9400" w:type="dxa"/>
        <w:tblLook w:val="04A0" w:firstRow="1" w:lastRow="0" w:firstColumn="1" w:lastColumn="0" w:noHBand="0" w:noVBand="1"/>
      </w:tblPr>
      <w:tblGrid>
        <w:gridCol w:w="2769"/>
        <w:gridCol w:w="999"/>
        <w:gridCol w:w="1302"/>
        <w:gridCol w:w="4330"/>
      </w:tblGrid>
      <w:tr w:rsidR="00700EA8" w:rsidRPr="0073603F" w:rsidTr="00AE6F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8B2E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Campo</w:t>
            </w:r>
          </w:p>
        </w:tc>
        <w:tc>
          <w:tcPr>
            <w:tcW w:w="999" w:type="dxa"/>
          </w:tcPr>
          <w:p w:rsidR="008B2ECC" w:rsidRPr="0073603F" w:rsidRDefault="008B2ECC" w:rsidP="008B2ECC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Tamaño</w:t>
            </w:r>
          </w:p>
        </w:tc>
        <w:tc>
          <w:tcPr>
            <w:tcW w:w="1302" w:type="dxa"/>
          </w:tcPr>
          <w:p w:rsidR="008B2ECC" w:rsidRPr="0073603F" w:rsidRDefault="008B2ECC" w:rsidP="008B2ECC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 xml:space="preserve">Tipo de dato </w:t>
            </w:r>
          </w:p>
        </w:tc>
        <w:tc>
          <w:tcPr>
            <w:tcW w:w="4330" w:type="dxa"/>
          </w:tcPr>
          <w:p w:rsidR="008B2ECC" w:rsidRPr="0073603F" w:rsidRDefault="008B2ECC" w:rsidP="008B2ECC">
            <w:pPr>
              <w:pStyle w:val="Sinespaciad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Descripción</w:t>
            </w:r>
          </w:p>
        </w:tc>
      </w:tr>
      <w:tr w:rsidR="00262DCC" w:rsidRPr="0073603F" w:rsidTr="003547F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62DCC" w:rsidRPr="0073603F" w:rsidRDefault="00262D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plaza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</w:t>
            </w:r>
            <w:r w:rsidR="00547850"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d_plaza</w:t>
            </w:r>
            <w:proofErr w:type="spellEnd"/>
          </w:p>
        </w:tc>
        <w:tc>
          <w:tcPr>
            <w:tcW w:w="999" w:type="dxa"/>
          </w:tcPr>
          <w:p w:rsidR="008B2ECC" w:rsidRPr="0073603F" w:rsidRDefault="00304CBE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8B2ECC" w:rsidRPr="0073603F" w:rsidRDefault="00304CBE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8B2ECC" w:rsidRPr="0073603F" w:rsidRDefault="00304CBE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Clave primaria </w:t>
            </w:r>
            <w:r w:rsidR="00700EA8" w:rsidRPr="0073603F">
              <w:rPr>
                <w:rFonts w:ascii="Times New Roman" w:hAnsi="Times New Roman" w:cs="Times New Roman"/>
                <w:bCs/>
                <w:lang w:val="es-CL"/>
              </w:rPr>
              <w:t xml:space="preserve">de la 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tabla plaza</w:t>
            </w:r>
            <w:r w:rsidR="00700EA8"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Plaza_nombre</w:t>
            </w:r>
            <w:proofErr w:type="spellEnd"/>
          </w:p>
        </w:tc>
        <w:tc>
          <w:tcPr>
            <w:tcW w:w="99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para las dimensiones de los productos.</w:t>
            </w:r>
          </w:p>
        </w:tc>
      </w:tr>
      <w:tr w:rsidR="00700EA8" w:rsidRPr="0073603F" w:rsidTr="00AE6F62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Plaza_descripcion</w:t>
            </w:r>
            <w:proofErr w:type="spellEnd"/>
          </w:p>
        </w:tc>
        <w:tc>
          <w:tcPr>
            <w:tcW w:w="99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50</w:t>
            </w:r>
          </w:p>
        </w:tc>
        <w:tc>
          <w:tcPr>
            <w:tcW w:w="1302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Descripción cada plaza.</w:t>
            </w:r>
          </w:p>
        </w:tc>
      </w:tr>
      <w:tr w:rsidR="00262DCC" w:rsidRPr="0073603F" w:rsidTr="003547F7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62DCC" w:rsidRPr="0073603F" w:rsidRDefault="00262D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categoría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Id_categoria</w:t>
            </w:r>
            <w:proofErr w:type="spellEnd"/>
          </w:p>
        </w:tc>
        <w:tc>
          <w:tcPr>
            <w:tcW w:w="99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 la tabla categoría.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Categoría_nombre</w:t>
            </w:r>
            <w:proofErr w:type="spellEnd"/>
          </w:p>
        </w:tc>
        <w:tc>
          <w:tcPr>
            <w:tcW w:w="999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8B2ECC" w:rsidRPr="0073603F" w:rsidRDefault="00700EA8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de cada categoría</w:t>
            </w:r>
            <w:r w:rsidR="00832EBD"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832EB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Categoría_descripcion</w:t>
            </w:r>
            <w:proofErr w:type="spellEnd"/>
          </w:p>
        </w:tc>
        <w:tc>
          <w:tcPr>
            <w:tcW w:w="999" w:type="dxa"/>
          </w:tcPr>
          <w:p w:rsidR="008B2ECC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50</w:t>
            </w:r>
          </w:p>
        </w:tc>
        <w:tc>
          <w:tcPr>
            <w:tcW w:w="1302" w:type="dxa"/>
          </w:tcPr>
          <w:p w:rsidR="008B2ECC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8B2ECC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Descripción de cada categoría.</w:t>
            </w:r>
          </w:p>
        </w:tc>
      </w:tr>
      <w:tr w:rsidR="00262DCC" w:rsidRPr="0073603F" w:rsidTr="003547F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62DCC" w:rsidRPr="0073603F" w:rsidRDefault="00262D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proveedor</w:t>
            </w:r>
          </w:p>
        </w:tc>
      </w:tr>
      <w:tr w:rsidR="00832EB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471B2" w:rsidRPr="0073603F" w:rsidRDefault="00832EB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Id_proveedor</w:t>
            </w:r>
            <w:proofErr w:type="spellEnd"/>
          </w:p>
        </w:tc>
        <w:tc>
          <w:tcPr>
            <w:tcW w:w="999" w:type="dxa"/>
          </w:tcPr>
          <w:p w:rsidR="005471B2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5471B2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5471B2" w:rsidRPr="0073603F" w:rsidRDefault="00832EB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 la tabla proveedor</w:t>
            </w:r>
            <w:r w:rsidR="001E2744" w:rsidRPr="0073603F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832EB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471B2" w:rsidRPr="0073603F" w:rsidRDefault="00832EB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Proveedor_nombre</w:t>
            </w:r>
            <w:proofErr w:type="spellEnd"/>
          </w:p>
        </w:tc>
        <w:tc>
          <w:tcPr>
            <w:tcW w:w="99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de cada proveedor.</w:t>
            </w:r>
          </w:p>
        </w:tc>
      </w:tr>
      <w:tr w:rsidR="00832EB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Proveedor_telefono1</w:t>
            </w:r>
          </w:p>
        </w:tc>
        <w:tc>
          <w:tcPr>
            <w:tcW w:w="99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15</w:t>
            </w:r>
          </w:p>
        </w:tc>
        <w:tc>
          <w:tcPr>
            <w:tcW w:w="1302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Teléfono principal de cada proveedor.</w:t>
            </w:r>
          </w:p>
        </w:tc>
      </w:tr>
      <w:tr w:rsidR="00832EB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Proveedor_telefono2</w:t>
            </w:r>
          </w:p>
        </w:tc>
        <w:tc>
          <w:tcPr>
            <w:tcW w:w="99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15</w:t>
            </w:r>
          </w:p>
        </w:tc>
        <w:tc>
          <w:tcPr>
            <w:tcW w:w="1302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Teléfono secundario y opcional de los proveedores.</w:t>
            </w:r>
          </w:p>
        </w:tc>
      </w:tr>
      <w:tr w:rsidR="00832EB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Proveedor_direccion</w:t>
            </w:r>
            <w:proofErr w:type="spellEnd"/>
          </w:p>
        </w:tc>
        <w:tc>
          <w:tcPr>
            <w:tcW w:w="999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5471B2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Dirección de cada proveedor. </w:t>
            </w:r>
          </w:p>
        </w:tc>
      </w:tr>
      <w:tr w:rsidR="00700EA8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8B2ECC" w:rsidRPr="0073603F" w:rsidRDefault="001E2744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Id_comuna</w:t>
            </w:r>
            <w:proofErr w:type="spellEnd"/>
          </w:p>
        </w:tc>
        <w:tc>
          <w:tcPr>
            <w:tcW w:w="999" w:type="dxa"/>
          </w:tcPr>
          <w:p w:rsidR="008B2ECC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8B2ECC" w:rsidRPr="0073603F" w:rsidRDefault="001E2744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</w:t>
            </w:r>
            <w:r w:rsidR="001F4055" w:rsidRPr="0073603F">
              <w:rPr>
                <w:rFonts w:ascii="Times New Roman" w:hAnsi="Times New Roman" w:cs="Times New Roman"/>
                <w:bCs/>
                <w:lang w:val="es-CL"/>
              </w:rPr>
              <w:t>nt</w:t>
            </w:r>
          </w:p>
        </w:tc>
        <w:tc>
          <w:tcPr>
            <w:tcW w:w="4330" w:type="dxa"/>
          </w:tcPr>
          <w:p w:rsidR="008B2ECC" w:rsidRPr="0073603F" w:rsidRDefault="001F4055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el código de la comuna correspondiente a la dirección.</w:t>
            </w:r>
          </w:p>
        </w:tc>
      </w:tr>
      <w:tr w:rsidR="00262DCC" w:rsidRPr="0073603F" w:rsidTr="003547F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62DCC" w:rsidRPr="0073603F" w:rsidRDefault="00262D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marca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1F4055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Id_marca</w:t>
            </w:r>
            <w:proofErr w:type="spellEnd"/>
          </w:p>
        </w:tc>
        <w:tc>
          <w:tcPr>
            <w:tcW w:w="999" w:type="dxa"/>
          </w:tcPr>
          <w:p w:rsidR="001E2744" w:rsidRPr="0073603F" w:rsidRDefault="001F4055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1F4055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1F4055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</w:t>
            </w:r>
            <w:r w:rsidR="00EA020E" w:rsidRPr="0073603F">
              <w:rPr>
                <w:rFonts w:ascii="Times New Roman" w:hAnsi="Times New Roman" w:cs="Times New Roman"/>
                <w:bCs/>
                <w:lang w:val="es-CL"/>
              </w:rPr>
              <w:t xml:space="preserve"> la tabla marca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Marca_nombre</w:t>
            </w:r>
            <w:proofErr w:type="spellEnd"/>
          </w:p>
        </w:tc>
        <w:tc>
          <w:tcPr>
            <w:tcW w:w="99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de cada marca.</w:t>
            </w:r>
          </w:p>
        </w:tc>
      </w:tr>
      <w:tr w:rsidR="00262DCC" w:rsidRPr="0073603F" w:rsidTr="003547F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62DCC" w:rsidRPr="0073603F" w:rsidRDefault="00262DCC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modelo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Id_modelo</w:t>
            </w:r>
            <w:proofErr w:type="spellEnd"/>
          </w:p>
        </w:tc>
        <w:tc>
          <w:tcPr>
            <w:tcW w:w="99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 la tabla modelo.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Modelo_nombre</w:t>
            </w:r>
            <w:proofErr w:type="spellEnd"/>
          </w:p>
        </w:tc>
        <w:tc>
          <w:tcPr>
            <w:tcW w:w="999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1E2744" w:rsidRPr="0073603F" w:rsidRDefault="0092585A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de cada modelo.</w:t>
            </w:r>
          </w:p>
        </w:tc>
      </w:tr>
      <w:tr w:rsidR="00262DCC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262DCC" w:rsidRPr="0073603F" w:rsidRDefault="005C799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Id_marca</w:t>
            </w:r>
            <w:proofErr w:type="spellEnd"/>
          </w:p>
        </w:tc>
        <w:tc>
          <w:tcPr>
            <w:tcW w:w="999" w:type="dxa"/>
          </w:tcPr>
          <w:p w:rsidR="00262DCC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262DCC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262DCC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la marca de cada modelo.</w:t>
            </w:r>
          </w:p>
        </w:tc>
      </w:tr>
      <w:tr w:rsidR="005C799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C799D" w:rsidRPr="0073603F" w:rsidRDefault="005C799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5C799D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5C799D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5C799D" w:rsidRPr="0073603F" w:rsidRDefault="005C799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3547F7" w:rsidRPr="0073603F" w:rsidTr="003547F7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3547F7" w:rsidRPr="0073603F" w:rsidRDefault="003547F7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producto</w:t>
            </w:r>
          </w:p>
        </w:tc>
      </w:tr>
      <w:tr w:rsidR="005C799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Id_producto</w:t>
            </w:r>
            <w:proofErr w:type="spellEnd"/>
          </w:p>
        </w:tc>
        <w:tc>
          <w:tcPr>
            <w:tcW w:w="99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 la tabla producto.</w:t>
            </w:r>
          </w:p>
        </w:tc>
      </w:tr>
      <w:tr w:rsidR="005C799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Producto_nombre</w:t>
            </w:r>
            <w:proofErr w:type="spellEnd"/>
          </w:p>
        </w:tc>
        <w:tc>
          <w:tcPr>
            <w:tcW w:w="99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Nombre de cada producto.</w:t>
            </w:r>
          </w:p>
        </w:tc>
      </w:tr>
      <w:tr w:rsidR="005C799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Id_plaza</w:t>
            </w:r>
            <w:proofErr w:type="spellEnd"/>
          </w:p>
        </w:tc>
        <w:tc>
          <w:tcPr>
            <w:tcW w:w="999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5C799D" w:rsidRPr="0073603F" w:rsidRDefault="003547F7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las dimensiones del producto.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Id_categoria</w:t>
            </w:r>
            <w:proofErr w:type="spellEnd"/>
          </w:p>
        </w:tc>
        <w:tc>
          <w:tcPr>
            <w:tcW w:w="99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la categoría del producto.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Id_proveedor</w:t>
            </w:r>
            <w:proofErr w:type="spellEnd"/>
          </w:p>
        </w:tc>
        <w:tc>
          <w:tcPr>
            <w:tcW w:w="99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el proveedor del producto.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Id_modelo</w:t>
            </w:r>
            <w:proofErr w:type="spellEnd"/>
          </w:p>
        </w:tc>
        <w:tc>
          <w:tcPr>
            <w:tcW w:w="99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indica el modelo del producto.</w:t>
            </w:r>
          </w:p>
        </w:tc>
      </w:tr>
      <w:tr w:rsidR="001E274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Producto_precio</w:t>
            </w:r>
            <w:proofErr w:type="spellEnd"/>
          </w:p>
        </w:tc>
        <w:tc>
          <w:tcPr>
            <w:tcW w:w="999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E2744" w:rsidRPr="0073603F" w:rsidRDefault="0044301D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Precio de venta del producto.</w:t>
            </w:r>
          </w:p>
        </w:tc>
      </w:tr>
      <w:tr w:rsidR="0044301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44301D" w:rsidRPr="0073603F" w:rsidRDefault="00623E3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Producto_costo</w:t>
            </w:r>
            <w:proofErr w:type="spellEnd"/>
          </w:p>
        </w:tc>
        <w:tc>
          <w:tcPr>
            <w:tcW w:w="999" w:type="dxa"/>
          </w:tcPr>
          <w:p w:rsidR="0044301D" w:rsidRPr="0073603F" w:rsidRDefault="00623E3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44301D" w:rsidRPr="0073603F" w:rsidRDefault="00623E3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44301D" w:rsidRPr="0073603F" w:rsidRDefault="00623E3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Costo unitario del producto.</w:t>
            </w:r>
          </w:p>
        </w:tc>
      </w:tr>
      <w:tr w:rsidR="00623E32" w:rsidRPr="0073603F" w:rsidTr="00D71BB9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623E32" w:rsidRPr="0073603F" w:rsidRDefault="00623E3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 w:rsidRPr="0073603F">
              <w:rPr>
                <w:rFonts w:ascii="Times New Roman" w:hAnsi="Times New Roman" w:cs="Times New Roman"/>
                <w:bCs w:val="0"/>
                <w:lang w:val="es-CL"/>
              </w:rPr>
              <w:t>Tabla detalle</w:t>
            </w:r>
          </w:p>
        </w:tc>
      </w:tr>
      <w:tr w:rsidR="0044301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44301D" w:rsidRPr="0073603F" w:rsidRDefault="00471B6B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Id_detalle</w:t>
            </w:r>
            <w:proofErr w:type="spellEnd"/>
          </w:p>
        </w:tc>
        <w:tc>
          <w:tcPr>
            <w:tcW w:w="999" w:type="dxa"/>
          </w:tcPr>
          <w:p w:rsidR="0044301D" w:rsidRPr="0073603F" w:rsidRDefault="00471B6B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44301D" w:rsidRPr="0073603F" w:rsidRDefault="00471B6B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44301D" w:rsidRPr="0073603F" w:rsidRDefault="00471B6B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Clave primaria de la tabla detalle.</w:t>
            </w:r>
          </w:p>
        </w:tc>
      </w:tr>
      <w:tr w:rsidR="0044301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44301D" w:rsidRPr="0073603F" w:rsidRDefault="00471B6B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Id_producto</w:t>
            </w:r>
            <w:proofErr w:type="spellEnd"/>
          </w:p>
        </w:tc>
        <w:tc>
          <w:tcPr>
            <w:tcW w:w="999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Llave foránea que indi</w:t>
            </w:r>
            <w:r w:rsidR="009F74C2">
              <w:rPr>
                <w:rFonts w:ascii="Times New Roman" w:hAnsi="Times New Roman" w:cs="Times New Roman"/>
                <w:bCs/>
                <w:lang w:val="es-CL"/>
              </w:rPr>
              <w:t>c</w:t>
            </w:r>
            <w:r w:rsidRPr="0073603F">
              <w:rPr>
                <w:rFonts w:ascii="Times New Roman" w:hAnsi="Times New Roman" w:cs="Times New Roman"/>
                <w:bCs/>
                <w:lang w:val="es-CL"/>
              </w:rPr>
              <w:t>a el producto.</w:t>
            </w:r>
          </w:p>
        </w:tc>
      </w:tr>
      <w:tr w:rsidR="0044301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 w:rsidRPr="0073603F"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Id_venta</w:t>
            </w:r>
            <w:proofErr w:type="spellEnd"/>
          </w:p>
        </w:tc>
        <w:tc>
          <w:tcPr>
            <w:tcW w:w="999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44301D" w:rsidRPr="0073603F" w:rsidRDefault="00D71BB9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 w:rsidRPr="0073603F">
              <w:rPr>
                <w:rFonts w:ascii="Times New Roman" w:hAnsi="Times New Roman" w:cs="Times New Roman"/>
                <w:bCs/>
                <w:lang w:val="es-CL"/>
              </w:rPr>
              <w:t xml:space="preserve">Llave foránea que indica </w:t>
            </w:r>
            <w:r w:rsidR="00C56CD6" w:rsidRPr="0073603F">
              <w:rPr>
                <w:rFonts w:ascii="Times New Roman" w:hAnsi="Times New Roman" w:cs="Times New Roman"/>
                <w:bCs/>
                <w:lang w:val="es-CL"/>
              </w:rPr>
              <w:t>la venta que pertenece.</w:t>
            </w:r>
          </w:p>
        </w:tc>
      </w:tr>
      <w:tr w:rsidR="0044301D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44301D" w:rsidRPr="0073603F" w:rsidRDefault="009F74C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C</w:t>
            </w:r>
            <w:r w:rsidR="00212F42">
              <w:rPr>
                <w:rFonts w:ascii="Times New Roman" w:hAnsi="Times New Roman" w:cs="Times New Roman"/>
                <w:b w:val="0"/>
                <w:bCs w:val="0"/>
                <w:lang w:val="es-CL"/>
              </w:rPr>
              <w:t>antidad</w:t>
            </w:r>
          </w:p>
        </w:tc>
        <w:tc>
          <w:tcPr>
            <w:tcW w:w="999" w:type="dxa"/>
          </w:tcPr>
          <w:p w:rsidR="0044301D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44301D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44301D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Cantidad de un producto en una boleta</w:t>
            </w:r>
          </w:p>
        </w:tc>
      </w:tr>
      <w:tr w:rsidR="001162DE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162DE" w:rsidRPr="0073603F" w:rsidRDefault="00212F4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Valor_unitario</w:t>
            </w:r>
            <w:proofErr w:type="spellEnd"/>
          </w:p>
        </w:tc>
        <w:tc>
          <w:tcPr>
            <w:tcW w:w="999" w:type="dxa"/>
          </w:tcPr>
          <w:p w:rsidR="001162DE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162DE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162DE" w:rsidRPr="0073603F" w:rsidRDefault="00212F4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Valor unitario de cada producto.</w:t>
            </w:r>
          </w:p>
        </w:tc>
      </w:tr>
      <w:tr w:rsidR="00212F42" w:rsidRPr="0073603F" w:rsidTr="00776EB1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212F42" w:rsidRPr="0073603F" w:rsidRDefault="00212F4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t>Tabla inventario</w:t>
            </w:r>
          </w:p>
        </w:tc>
      </w:tr>
      <w:tr w:rsidR="001162DE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162DE" w:rsidRPr="0073603F" w:rsidRDefault="00212F4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</w:t>
            </w:r>
            <w:r w:rsidR="00776EB1">
              <w:rPr>
                <w:rFonts w:ascii="Times New Roman" w:hAnsi="Times New Roman" w:cs="Times New Roman"/>
                <w:b w:val="0"/>
                <w:bCs w:val="0"/>
                <w:lang w:val="es-CL"/>
              </w:rPr>
              <w:t>inventario</w:t>
            </w:r>
            <w:proofErr w:type="spellEnd"/>
          </w:p>
        </w:tc>
        <w:tc>
          <w:tcPr>
            <w:tcW w:w="999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Clave primaria de la tabla inventario</w:t>
            </w:r>
          </w:p>
        </w:tc>
      </w:tr>
      <w:tr w:rsidR="001162DE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162DE" w:rsidRPr="0073603F" w:rsidRDefault="00776EB1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Id_producto</w:t>
            </w:r>
            <w:proofErr w:type="spellEnd"/>
          </w:p>
        </w:tc>
        <w:tc>
          <w:tcPr>
            <w:tcW w:w="999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el producto.</w:t>
            </w:r>
          </w:p>
        </w:tc>
      </w:tr>
      <w:tr w:rsidR="001162DE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Id_ubicacion</w:t>
            </w:r>
            <w:proofErr w:type="spellEnd"/>
          </w:p>
        </w:tc>
        <w:tc>
          <w:tcPr>
            <w:tcW w:w="999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1162DE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la ubicación del producto.</w:t>
            </w:r>
          </w:p>
        </w:tc>
      </w:tr>
      <w:tr w:rsidR="00F62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F622CF" w:rsidRPr="0073603F" w:rsidRDefault="009F74C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Stock</w:t>
            </w:r>
          </w:p>
        </w:tc>
        <w:tc>
          <w:tcPr>
            <w:tcW w:w="999" w:type="dxa"/>
          </w:tcPr>
          <w:p w:rsidR="00F622CF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F622CF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F622CF" w:rsidRPr="0073603F" w:rsidRDefault="009F74C2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Stock disponible de la existencia.</w:t>
            </w:r>
          </w:p>
        </w:tc>
      </w:tr>
      <w:tr w:rsidR="00AF4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AF4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AF4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AF4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AF42CF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AF42CF" w:rsidRDefault="00AF42CF" w:rsidP="008B2ECC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  <w:tr w:rsidR="009F74C2" w:rsidRPr="0073603F" w:rsidTr="009F383A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9F74C2" w:rsidRPr="0073603F" w:rsidRDefault="009F74C2" w:rsidP="008B2ECC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lastRenderedPageBreak/>
              <w:t xml:space="preserve">Tabla </w:t>
            </w:r>
            <w:proofErr w:type="spellStart"/>
            <w:r>
              <w:rPr>
                <w:rFonts w:ascii="Times New Roman" w:hAnsi="Times New Roman" w:cs="Times New Roman"/>
                <w:bCs w:val="0"/>
                <w:lang w:val="es-CL"/>
              </w:rPr>
              <w:t>Registro_merma</w:t>
            </w:r>
            <w:proofErr w:type="spellEnd"/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Id_merma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 xml:space="preserve">Clave primaria de la tabla </w:t>
            </w:r>
            <w:proofErr w:type="spellStart"/>
            <w:r>
              <w:rPr>
                <w:rFonts w:ascii="Times New Roman" w:hAnsi="Times New Roman" w:cs="Times New Roman"/>
                <w:bCs/>
                <w:lang w:val="es-CL"/>
              </w:rPr>
              <w:t>registro_merma</w:t>
            </w:r>
            <w:proofErr w:type="spellEnd"/>
            <w:r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Id_producto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el producto.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Id_ubicacion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la ubicación.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Merma_cantidad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Cantidad del producto en merma.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Merma_descripcion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50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Descripción de la merma.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Merma_fecha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Date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Fecha que se registró la merma.</w:t>
            </w:r>
          </w:p>
        </w:tc>
      </w:tr>
      <w:tr w:rsidR="00B67F34" w:rsidRPr="0073603F" w:rsidTr="009F383A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B67F34" w:rsidRPr="0073603F" w:rsidRDefault="00B67F34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t>Tabla venta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Id_venta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tabs>
                <w:tab w:val="left" w:pos="1005"/>
              </w:tabs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Clave primaria de la tabla venta.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Id_ubicacion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la ubicación donde se registró la venta.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Id_tipo_venta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el tipo de venta.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Neto</w:t>
            </w:r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Monto neto de la venta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IVA</w:t>
            </w:r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Impuesto del valor agregado de la venta.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Total</w:t>
            </w:r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Monto total de la venta.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Fecha_venta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Date</w:t>
            </w:r>
          </w:p>
        </w:tc>
        <w:tc>
          <w:tcPr>
            <w:tcW w:w="4330" w:type="dxa"/>
          </w:tcPr>
          <w:p w:rsidR="009F383A" w:rsidRPr="0073603F" w:rsidRDefault="009F383A" w:rsidP="009F383A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Fecha que se efectuó la venta.</w:t>
            </w:r>
          </w:p>
        </w:tc>
      </w:tr>
      <w:tr w:rsidR="009F383A" w:rsidRPr="0073603F" w:rsidTr="009F383A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t xml:space="preserve">Tabla </w:t>
            </w:r>
            <w:proofErr w:type="spellStart"/>
            <w:r>
              <w:rPr>
                <w:rFonts w:ascii="Times New Roman" w:hAnsi="Times New Roman" w:cs="Times New Roman"/>
                <w:bCs w:val="0"/>
                <w:lang w:val="es-CL"/>
              </w:rPr>
              <w:t>Tipo_venta</w:t>
            </w:r>
            <w:proofErr w:type="spellEnd"/>
          </w:p>
        </w:tc>
      </w:tr>
      <w:tr w:rsidR="00B67F34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B67F34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Id_tipo_venta</w:t>
            </w:r>
            <w:proofErr w:type="spellEnd"/>
          </w:p>
        </w:tc>
        <w:tc>
          <w:tcPr>
            <w:tcW w:w="999" w:type="dxa"/>
          </w:tcPr>
          <w:p w:rsidR="00B67F34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B67F34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B67F34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 xml:space="preserve">Clave primaria de la tabla </w:t>
            </w:r>
            <w:proofErr w:type="spellStart"/>
            <w:r>
              <w:rPr>
                <w:rFonts w:ascii="Times New Roman" w:hAnsi="Times New Roman" w:cs="Times New Roman"/>
                <w:bCs/>
                <w:lang w:val="es-CL"/>
              </w:rPr>
              <w:t>tipo_venta</w:t>
            </w:r>
            <w:proofErr w:type="spellEnd"/>
            <w:r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Tipo_venta_nombre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Nombre de tipo de venta.</w:t>
            </w:r>
          </w:p>
        </w:tc>
      </w:tr>
      <w:tr w:rsidR="009F383A" w:rsidRPr="0073603F" w:rsidTr="009F383A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t>Tabla ubicación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Id_ubicacion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Clave primaria de la tabla ubicación.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Ubicación_nombre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Nombre del local o bodega.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Ubicación_direccion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Dirección del local o bodega.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Id_tipo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el tipo de inmueble.</w:t>
            </w:r>
          </w:p>
        </w:tc>
      </w:tr>
      <w:tr w:rsidR="009F383A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9F383A" w:rsidRDefault="009F383A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Id_comuna</w:t>
            </w:r>
            <w:proofErr w:type="spellEnd"/>
          </w:p>
        </w:tc>
        <w:tc>
          <w:tcPr>
            <w:tcW w:w="999" w:type="dxa"/>
          </w:tcPr>
          <w:p w:rsidR="009F383A" w:rsidRPr="0073603F" w:rsidRDefault="009F383A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9F383A" w:rsidRPr="0073603F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Llave foránea que indica la comuna.</w:t>
            </w:r>
          </w:p>
        </w:tc>
      </w:tr>
      <w:tr w:rsidR="0074512B" w:rsidRPr="0073603F" w:rsidTr="009B220E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0" w:type="dxa"/>
            <w:gridSpan w:val="4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 w:val="0"/>
                <w:lang w:val="es-CL"/>
              </w:rPr>
            </w:pPr>
            <w:r>
              <w:rPr>
                <w:rFonts w:ascii="Times New Roman" w:hAnsi="Times New Roman" w:cs="Times New Roman"/>
                <w:bCs w:val="0"/>
                <w:lang w:val="es-CL"/>
              </w:rPr>
              <w:t xml:space="preserve">Tabla </w:t>
            </w:r>
            <w:proofErr w:type="spellStart"/>
            <w:r>
              <w:rPr>
                <w:rFonts w:ascii="Times New Roman" w:hAnsi="Times New Roman" w:cs="Times New Roman"/>
                <w:bCs w:val="0"/>
                <w:lang w:val="es-CL"/>
              </w:rPr>
              <w:t>Tipo_inmueble</w:t>
            </w:r>
            <w:proofErr w:type="spellEnd"/>
          </w:p>
        </w:tc>
      </w:tr>
      <w:tr w:rsidR="0074512B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Id_tipo</w:t>
            </w:r>
            <w:proofErr w:type="spellEnd"/>
          </w:p>
        </w:tc>
        <w:tc>
          <w:tcPr>
            <w:tcW w:w="99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10</w:t>
            </w:r>
          </w:p>
        </w:tc>
        <w:tc>
          <w:tcPr>
            <w:tcW w:w="1302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Int</w:t>
            </w:r>
          </w:p>
        </w:tc>
        <w:tc>
          <w:tcPr>
            <w:tcW w:w="4330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 xml:space="preserve">Clave primaria de la tabla </w:t>
            </w:r>
            <w:proofErr w:type="spellStart"/>
            <w:r>
              <w:rPr>
                <w:rFonts w:ascii="Times New Roman" w:hAnsi="Times New Roman" w:cs="Times New Roman"/>
                <w:bCs/>
                <w:lang w:val="es-CL"/>
              </w:rPr>
              <w:t>tipo_</w:t>
            </w:r>
            <w:r w:rsidR="00C13E86">
              <w:rPr>
                <w:rFonts w:ascii="Times New Roman" w:hAnsi="Times New Roman" w:cs="Times New Roman"/>
                <w:bCs/>
                <w:lang w:val="es-CL"/>
              </w:rPr>
              <w:t>inmueble</w:t>
            </w:r>
            <w:proofErr w:type="spellEnd"/>
            <w:r w:rsidR="00C13E86">
              <w:rPr>
                <w:rFonts w:ascii="Times New Roman" w:hAnsi="Times New Roman" w:cs="Times New Roman"/>
                <w:bCs/>
                <w:lang w:val="es-CL"/>
              </w:rPr>
              <w:t>.</w:t>
            </w:r>
          </w:p>
        </w:tc>
      </w:tr>
      <w:tr w:rsidR="0074512B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Tipo_nombre</w:t>
            </w:r>
            <w:proofErr w:type="spellEnd"/>
          </w:p>
        </w:tc>
        <w:tc>
          <w:tcPr>
            <w:tcW w:w="99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35</w:t>
            </w:r>
          </w:p>
        </w:tc>
        <w:tc>
          <w:tcPr>
            <w:tcW w:w="1302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74512B" w:rsidRDefault="00C13E86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Nombre del tipo de inmueble.</w:t>
            </w:r>
          </w:p>
        </w:tc>
      </w:tr>
      <w:tr w:rsidR="0074512B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lang w:val="es-CL"/>
              </w:rPr>
              <w:t>Tipo_descripcion</w:t>
            </w:r>
            <w:proofErr w:type="spellEnd"/>
          </w:p>
        </w:tc>
        <w:tc>
          <w:tcPr>
            <w:tcW w:w="99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50</w:t>
            </w:r>
          </w:p>
        </w:tc>
        <w:tc>
          <w:tcPr>
            <w:tcW w:w="1302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Varchar</w:t>
            </w:r>
          </w:p>
        </w:tc>
        <w:tc>
          <w:tcPr>
            <w:tcW w:w="4330" w:type="dxa"/>
          </w:tcPr>
          <w:p w:rsidR="0074512B" w:rsidRDefault="00C13E86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  <w:r>
              <w:rPr>
                <w:rFonts w:ascii="Times New Roman" w:hAnsi="Times New Roman" w:cs="Times New Roman"/>
                <w:bCs/>
                <w:lang w:val="es-CL"/>
              </w:rPr>
              <w:t>Descripción del inmueble.</w:t>
            </w:r>
          </w:p>
        </w:tc>
      </w:tr>
      <w:tr w:rsidR="0074512B" w:rsidRPr="0073603F" w:rsidTr="00AE6F62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lang w:val="es-CL"/>
              </w:rPr>
            </w:pPr>
          </w:p>
        </w:tc>
        <w:tc>
          <w:tcPr>
            <w:tcW w:w="999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1302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  <w:tc>
          <w:tcPr>
            <w:tcW w:w="4330" w:type="dxa"/>
          </w:tcPr>
          <w:p w:rsidR="0074512B" w:rsidRDefault="0074512B" w:rsidP="00B67F34">
            <w:pPr>
              <w:pStyle w:val="Sinespaciad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lang w:val="es-CL"/>
              </w:rPr>
            </w:pPr>
          </w:p>
        </w:tc>
      </w:tr>
    </w:tbl>
    <w:p w:rsidR="009F4E18" w:rsidRPr="0073603F" w:rsidRDefault="009F4E18">
      <w:pPr>
        <w:rPr>
          <w:rFonts w:ascii="Times New Roman" w:hAnsi="Times New Roman" w:cs="Times New Roman"/>
          <w:bCs/>
          <w:sz w:val="28"/>
          <w:szCs w:val="20"/>
        </w:rPr>
      </w:pPr>
      <w:r w:rsidRPr="0073603F">
        <w:rPr>
          <w:rFonts w:ascii="Times New Roman" w:hAnsi="Times New Roman" w:cs="Times New Roman"/>
          <w:bCs/>
          <w:sz w:val="28"/>
          <w:szCs w:val="20"/>
        </w:rPr>
        <w:br w:type="page"/>
      </w:r>
    </w:p>
    <w:p w:rsidR="005336DD" w:rsidRPr="0073603F" w:rsidRDefault="005336DD" w:rsidP="004E0BC8">
      <w:pPr>
        <w:pStyle w:val="Sinespaciado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0"/>
          <w:lang w:val="es-CL"/>
        </w:rPr>
      </w:pPr>
      <w:r w:rsidRPr="0073603F">
        <w:rPr>
          <w:rFonts w:ascii="Times New Roman" w:hAnsi="Times New Roman" w:cs="Times New Roman"/>
          <w:bCs/>
          <w:sz w:val="28"/>
          <w:szCs w:val="20"/>
          <w:lang w:val="es-CL"/>
        </w:rPr>
        <w:lastRenderedPageBreak/>
        <w:t xml:space="preserve"> Documentación Casos de Uso</w:t>
      </w:r>
      <w:r w:rsidR="007747AE" w:rsidRPr="0073603F">
        <w:rPr>
          <w:rFonts w:ascii="Times New Roman" w:hAnsi="Times New Roman" w:cs="Times New Roman"/>
          <w:bCs/>
          <w:sz w:val="28"/>
          <w:szCs w:val="20"/>
          <w:lang w:val="es-CL"/>
        </w:rPr>
        <w:t>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98"/>
        <w:gridCol w:w="1812"/>
        <w:gridCol w:w="3984"/>
      </w:tblGrid>
      <w:tr w:rsidR="00F22D11" w:rsidTr="00F22D11">
        <w:tc>
          <w:tcPr>
            <w:tcW w:w="2898" w:type="dxa"/>
          </w:tcPr>
          <w:p w:rsid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No Caso de Uso</w:t>
            </w:r>
          </w:p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01</w:t>
            </w:r>
          </w:p>
        </w:tc>
        <w:tc>
          <w:tcPr>
            <w:tcW w:w="5796" w:type="dxa"/>
            <w:gridSpan w:val="2"/>
          </w:tcPr>
          <w:p w:rsid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NOMBRE CASO DE USO</w:t>
            </w:r>
          </w:p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Sistema </w:t>
            </w:r>
            <w:r w:rsidR="00343E0A">
              <w:rPr>
                <w:rFonts w:ascii="Times New Roman" w:hAnsi="Times New Roman" w:cs="Times New Roman"/>
                <w:bCs/>
                <w:szCs w:val="20"/>
              </w:rPr>
              <w:t>E</w:t>
            </w:r>
            <w:r>
              <w:rPr>
                <w:rFonts w:ascii="Times New Roman" w:hAnsi="Times New Roman" w:cs="Times New Roman"/>
                <w:bCs/>
                <w:szCs w:val="20"/>
              </w:rPr>
              <w:t>commerce</w:t>
            </w:r>
          </w:p>
        </w:tc>
      </w:tr>
      <w:tr w:rsidR="00F22D11" w:rsidTr="0067407D">
        <w:tc>
          <w:tcPr>
            <w:tcW w:w="2898" w:type="dxa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ACTORES.</w:t>
            </w:r>
          </w:p>
        </w:tc>
        <w:tc>
          <w:tcPr>
            <w:tcW w:w="5796" w:type="dxa"/>
            <w:gridSpan w:val="2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Cliente, Vendedor.</w:t>
            </w:r>
          </w:p>
        </w:tc>
      </w:tr>
      <w:tr w:rsidR="00F22D11" w:rsidTr="0067407D">
        <w:tc>
          <w:tcPr>
            <w:tcW w:w="2898" w:type="dxa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OBJETIVOS.</w:t>
            </w:r>
          </w:p>
        </w:tc>
        <w:tc>
          <w:tcPr>
            <w:tcW w:w="5796" w:type="dxa"/>
            <w:gridSpan w:val="2"/>
          </w:tcPr>
          <w:p w:rsid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Cliente: Comprar en línea.</w:t>
            </w:r>
          </w:p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Vendedor: Despachar pedido.</w:t>
            </w:r>
          </w:p>
        </w:tc>
      </w:tr>
      <w:tr w:rsidR="00F22D11" w:rsidTr="0067407D">
        <w:tc>
          <w:tcPr>
            <w:tcW w:w="2898" w:type="dxa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PRECONDICIONES.</w:t>
            </w:r>
          </w:p>
        </w:tc>
        <w:tc>
          <w:tcPr>
            <w:tcW w:w="5796" w:type="dxa"/>
            <w:gridSpan w:val="2"/>
          </w:tcPr>
          <w:p w:rsidR="00F22D11" w:rsidRPr="00F22D11" w:rsidRDefault="00990FA3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El Cliente debe tener dinero en su cuenta o contar con créditos bancarios.</w:t>
            </w:r>
          </w:p>
        </w:tc>
      </w:tr>
      <w:tr w:rsidR="00F22D11" w:rsidTr="0067407D">
        <w:tc>
          <w:tcPr>
            <w:tcW w:w="2898" w:type="dxa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POSCONDICIONES.</w:t>
            </w:r>
          </w:p>
        </w:tc>
        <w:tc>
          <w:tcPr>
            <w:tcW w:w="5796" w:type="dxa"/>
            <w:gridSpan w:val="2"/>
          </w:tcPr>
          <w:p w:rsidR="00F22D11" w:rsidRPr="00F22D11" w:rsidRDefault="00990FA3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El cliente recibe el producto</w:t>
            </w:r>
            <w:r w:rsidR="00646BA5">
              <w:rPr>
                <w:rFonts w:ascii="Times New Roman" w:hAnsi="Times New Roman" w:cs="Times New Roman"/>
                <w:bCs/>
                <w:szCs w:val="20"/>
              </w:rPr>
              <w:t>.</w:t>
            </w:r>
          </w:p>
        </w:tc>
      </w:tr>
      <w:tr w:rsidR="00F22D11" w:rsidTr="00646BA5">
        <w:tc>
          <w:tcPr>
            <w:tcW w:w="2898" w:type="dxa"/>
            <w:vMerge w:val="restart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FLUJO DE EVENTOS.</w:t>
            </w:r>
          </w:p>
        </w:tc>
        <w:tc>
          <w:tcPr>
            <w:tcW w:w="1812" w:type="dxa"/>
          </w:tcPr>
          <w:p w:rsidR="00F22D11" w:rsidRPr="00F22D11" w:rsidRDefault="00646BA5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Actividades del Actor.</w:t>
            </w:r>
          </w:p>
        </w:tc>
        <w:tc>
          <w:tcPr>
            <w:tcW w:w="3984" w:type="dxa"/>
          </w:tcPr>
          <w:p w:rsidR="00AC64A3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1- El cliente ve el catálogo de productos.</w:t>
            </w:r>
          </w:p>
          <w:p w:rsidR="002B4D4B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2- El cliente se registra o inicia sesión.</w:t>
            </w:r>
          </w:p>
          <w:p w:rsidR="002B4D4B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3- El cliente realiza la compra.</w:t>
            </w:r>
          </w:p>
          <w:p w:rsidR="002B4D4B" w:rsidRPr="00F22D11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7- El cliente recibe el pedido.</w:t>
            </w:r>
          </w:p>
        </w:tc>
      </w:tr>
      <w:tr w:rsidR="00F22D11" w:rsidTr="00646BA5">
        <w:tc>
          <w:tcPr>
            <w:tcW w:w="2898" w:type="dxa"/>
            <w:vMerge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</w:p>
        </w:tc>
        <w:tc>
          <w:tcPr>
            <w:tcW w:w="1812" w:type="dxa"/>
          </w:tcPr>
          <w:p w:rsidR="00F22D11" w:rsidRPr="00F22D11" w:rsidRDefault="00646BA5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Respuesta </w:t>
            </w:r>
          </w:p>
        </w:tc>
        <w:tc>
          <w:tcPr>
            <w:tcW w:w="3984" w:type="dxa"/>
          </w:tcPr>
          <w:p w:rsidR="00F22D11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4- El vendedor recibe la solicitud de pedido.</w:t>
            </w:r>
          </w:p>
          <w:p w:rsidR="002B4D4B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5- El vendedor ve la ubicación del producto.</w:t>
            </w:r>
          </w:p>
          <w:p w:rsidR="002B4D4B" w:rsidRPr="00F22D11" w:rsidRDefault="002B4D4B" w:rsidP="002B4D4B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6- El vendedor despacha el pedido.</w:t>
            </w:r>
          </w:p>
        </w:tc>
      </w:tr>
      <w:tr w:rsidR="00F22D11" w:rsidTr="0067407D">
        <w:tc>
          <w:tcPr>
            <w:tcW w:w="2898" w:type="dxa"/>
          </w:tcPr>
          <w:p w:rsidR="00F22D11" w:rsidRPr="00F22D11" w:rsidRDefault="00F22D11" w:rsidP="00F22D11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MANEJO DE SITUACIONES EXCEPCIONALES.</w:t>
            </w:r>
          </w:p>
        </w:tc>
        <w:tc>
          <w:tcPr>
            <w:tcW w:w="5796" w:type="dxa"/>
            <w:gridSpan w:val="2"/>
          </w:tcPr>
          <w:p w:rsidR="00F22D11" w:rsidRDefault="0076648C" w:rsidP="0076648C">
            <w:pPr>
              <w:pStyle w:val="Sinespaciado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Si el cliente no tiene una cuenta no puede realizar la compra. El sistema informa al cliente que debe crear una cuenta.</w:t>
            </w:r>
          </w:p>
          <w:p w:rsidR="0076648C" w:rsidRPr="00F22D11" w:rsidRDefault="0076648C" w:rsidP="0076648C">
            <w:pPr>
              <w:pStyle w:val="Sinespaciado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Si el cliente no cuenta con saldo o crédito bancario el sistema rechaza la compra. El sistema informa al cliente que no tiene saldo.</w:t>
            </w:r>
          </w:p>
        </w:tc>
      </w:tr>
    </w:tbl>
    <w:p w:rsidR="00D27FD0" w:rsidRDefault="00D27FD0" w:rsidP="0001216B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0"/>
        </w:rPr>
      </w:pPr>
    </w:p>
    <w:p w:rsidR="00D27FD0" w:rsidRDefault="00D27FD0">
      <w:pPr>
        <w:rPr>
          <w:rFonts w:ascii="Times New Roman" w:hAnsi="Times New Roman" w:cs="Times New Roman"/>
          <w:b/>
          <w:bCs/>
          <w:sz w:val="28"/>
          <w:szCs w:val="20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0"/>
        </w:rPr>
        <w:br w:type="page"/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98"/>
        <w:gridCol w:w="1812"/>
        <w:gridCol w:w="3984"/>
      </w:tblGrid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lastRenderedPageBreak/>
              <w:t>No Caso de Uso</w:t>
            </w:r>
          </w:p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02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NOMBRE CASO DE USO</w:t>
            </w:r>
          </w:p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Sistema de inventario.</w:t>
            </w:r>
          </w:p>
        </w:tc>
      </w:tr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ACTORES.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Vendedores, Logística, Gerencia.</w:t>
            </w:r>
          </w:p>
        </w:tc>
      </w:tr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OBJETIVOS.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 w:rsidP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Vendedores: Registrar ventas.</w:t>
            </w:r>
          </w:p>
          <w:p w:rsidR="00671CF6" w:rsidRDefault="00671CF6" w:rsidP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Logística: Controlar y administrar inventario.</w:t>
            </w:r>
          </w:p>
          <w:p w:rsidR="00671CF6" w:rsidRDefault="00671CF6" w:rsidP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Gerencia: Generar informes de gestión.</w:t>
            </w:r>
          </w:p>
        </w:tc>
      </w:tr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PRECONDICIONES.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Los actores deben tener una cuenta para el ingreso al sistema.</w:t>
            </w:r>
          </w:p>
        </w:tc>
      </w:tr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POSCONDICIONES.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La gerencia genera informes de gestión</w:t>
            </w:r>
          </w:p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Logística controla inventario.</w:t>
            </w:r>
          </w:p>
        </w:tc>
      </w:tr>
      <w:tr w:rsidR="00671CF6" w:rsidTr="00671CF6">
        <w:tc>
          <w:tcPr>
            <w:tcW w:w="2898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FLUJO DE EVENTOS.</w:t>
            </w:r>
          </w:p>
        </w:tc>
        <w:tc>
          <w:tcPr>
            <w:tcW w:w="18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Actividades del Actor.</w:t>
            </w:r>
          </w:p>
        </w:tc>
        <w:tc>
          <w:tcPr>
            <w:tcW w:w="3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1- El vendedor registra las ventas.</w:t>
            </w:r>
          </w:p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3- Logística controla el inventario.</w:t>
            </w:r>
          </w:p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4- Logística registra las mermas.</w:t>
            </w:r>
          </w:p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6- La gerencia genera informes de gestión.</w:t>
            </w:r>
          </w:p>
        </w:tc>
      </w:tr>
      <w:tr w:rsidR="00671CF6" w:rsidTr="00671CF6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71CF6" w:rsidRDefault="00671CF6">
            <w:pPr>
              <w:rPr>
                <w:rFonts w:ascii="Times New Roman" w:hAnsi="Times New Roman" w:cs="Times New Roman"/>
                <w:b/>
                <w:bCs/>
                <w:szCs w:val="20"/>
                <w:lang w:val="es-ES"/>
              </w:rPr>
            </w:pPr>
          </w:p>
        </w:tc>
        <w:tc>
          <w:tcPr>
            <w:tcW w:w="18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Respuesta </w:t>
            </w:r>
          </w:p>
        </w:tc>
        <w:tc>
          <w:tcPr>
            <w:tcW w:w="3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2- El sistema guarda las ventas en el histórico.</w:t>
            </w:r>
          </w:p>
          <w:p w:rsidR="00671CF6" w:rsidRDefault="00671CF6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5-</w:t>
            </w:r>
            <w:r w:rsidR="00B66B77">
              <w:rPr>
                <w:rFonts w:ascii="Times New Roman" w:hAnsi="Times New Roman" w:cs="Times New Roman"/>
                <w:bCs/>
                <w:szCs w:val="20"/>
              </w:rPr>
              <w:t xml:space="preserve"> El sistema guarda las mermas en el histórico</w:t>
            </w:r>
            <w:r>
              <w:rPr>
                <w:rFonts w:ascii="Times New Roman" w:hAnsi="Times New Roman" w:cs="Times New Roman"/>
                <w:bCs/>
                <w:szCs w:val="20"/>
              </w:rPr>
              <w:t>.</w:t>
            </w:r>
          </w:p>
          <w:p w:rsidR="00671CF6" w:rsidRDefault="00B66B77">
            <w:pPr>
              <w:pStyle w:val="Sinespaciado"/>
              <w:spacing w:line="360" w:lineRule="auto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 xml:space="preserve">7- el sistema entrega datos para el informe de </w:t>
            </w:r>
            <w:r w:rsidR="002C0B23">
              <w:rPr>
                <w:rFonts w:ascii="Times New Roman" w:hAnsi="Times New Roman" w:cs="Times New Roman"/>
                <w:bCs/>
                <w:szCs w:val="20"/>
              </w:rPr>
              <w:t>gestión</w:t>
            </w:r>
            <w:r>
              <w:rPr>
                <w:rFonts w:ascii="Times New Roman" w:hAnsi="Times New Roman" w:cs="Times New Roman"/>
                <w:bCs/>
                <w:szCs w:val="20"/>
              </w:rPr>
              <w:t>.</w:t>
            </w:r>
          </w:p>
        </w:tc>
      </w:tr>
      <w:tr w:rsidR="00671CF6" w:rsidTr="00671CF6">
        <w:tc>
          <w:tcPr>
            <w:tcW w:w="28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Default="00671CF6">
            <w:pPr>
              <w:pStyle w:val="Sinespaciado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Cs w:val="20"/>
              </w:rPr>
              <w:t>MANEJO DE SITUACIONES EXCEPCIONALES.</w:t>
            </w:r>
          </w:p>
        </w:tc>
        <w:tc>
          <w:tcPr>
            <w:tcW w:w="5796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71CF6" w:rsidRPr="004B2665" w:rsidRDefault="004B2665" w:rsidP="004B2665">
            <w:pPr>
              <w:pStyle w:val="Sinespaciado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Cs w:val="20"/>
              </w:rPr>
            </w:pPr>
            <w:r>
              <w:rPr>
                <w:rFonts w:ascii="Times New Roman" w:hAnsi="Times New Roman" w:cs="Times New Roman"/>
                <w:bCs/>
                <w:szCs w:val="20"/>
              </w:rPr>
              <w:t>El sistema no puede generar informes sin datos.</w:t>
            </w:r>
          </w:p>
        </w:tc>
      </w:tr>
    </w:tbl>
    <w:p w:rsidR="0001216B" w:rsidRPr="001E1D0D" w:rsidRDefault="0001216B" w:rsidP="0001216B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0"/>
        </w:rPr>
      </w:pPr>
    </w:p>
    <w:sectPr w:rsidR="0001216B" w:rsidRPr="001E1D0D" w:rsidSect="00260473">
      <w:headerReference w:type="default" r:id="rId31"/>
      <w:pgSz w:w="12240" w:h="15840" w:code="1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7B6" w:rsidRDefault="003D57B6" w:rsidP="00073810">
      <w:pPr>
        <w:spacing w:after="0" w:line="240" w:lineRule="auto"/>
      </w:pPr>
      <w:r>
        <w:separator/>
      </w:r>
    </w:p>
  </w:endnote>
  <w:endnote w:type="continuationSeparator" w:id="0">
    <w:p w:rsidR="003D57B6" w:rsidRDefault="003D57B6" w:rsidP="00073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7B6" w:rsidRDefault="003D57B6" w:rsidP="00073810">
      <w:pPr>
        <w:spacing w:after="0" w:line="240" w:lineRule="auto"/>
      </w:pPr>
      <w:r>
        <w:separator/>
      </w:r>
    </w:p>
  </w:footnote>
  <w:footnote w:type="continuationSeparator" w:id="0">
    <w:p w:rsidR="003D57B6" w:rsidRDefault="003D57B6" w:rsidP="00073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2974804"/>
      <w:docPartObj>
        <w:docPartGallery w:val="Page Numbers (Top of Page)"/>
        <w:docPartUnique/>
      </w:docPartObj>
    </w:sdtPr>
    <w:sdtContent>
      <w:p w:rsidR="003D57B6" w:rsidRDefault="003D57B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29B2" w:rsidRPr="006429B2">
          <w:rPr>
            <w:noProof/>
            <w:lang w:val="es-ES"/>
          </w:rPr>
          <w:t>37</w:t>
        </w:r>
        <w:r>
          <w:rPr>
            <w:noProof/>
            <w:lang w:val="es-ES"/>
          </w:rPr>
          <w:fldChar w:fldCharType="end"/>
        </w:r>
      </w:p>
    </w:sdtContent>
  </w:sdt>
  <w:p w:rsidR="003D57B6" w:rsidRDefault="003D57B6" w:rsidP="00404124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1AE6"/>
    <w:multiLevelType w:val="hybridMultilevel"/>
    <w:tmpl w:val="142C3A6A"/>
    <w:lvl w:ilvl="0" w:tplc="43465E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2"/>
      </w:rPr>
    </w:lvl>
    <w:lvl w:ilvl="1" w:tplc="E404FAB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auto"/>
        <w:sz w:val="22"/>
      </w:rPr>
    </w:lvl>
    <w:lvl w:ilvl="2" w:tplc="3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A1378B"/>
    <w:multiLevelType w:val="hybridMultilevel"/>
    <w:tmpl w:val="0D8AA904"/>
    <w:lvl w:ilvl="0" w:tplc="340A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 w15:restartNumberingAfterBreak="0">
    <w:nsid w:val="082055A4"/>
    <w:multiLevelType w:val="hybridMultilevel"/>
    <w:tmpl w:val="12A21F66"/>
    <w:lvl w:ilvl="0" w:tplc="0DE8BE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90257"/>
    <w:multiLevelType w:val="hybridMultilevel"/>
    <w:tmpl w:val="E9CCC6B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2048A3"/>
    <w:multiLevelType w:val="hybridMultilevel"/>
    <w:tmpl w:val="7B887D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7040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D4182"/>
    <w:multiLevelType w:val="hybridMultilevel"/>
    <w:tmpl w:val="E500EA2E"/>
    <w:lvl w:ilvl="0" w:tplc="82185590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  <w:sz w:val="24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7A69"/>
    <w:multiLevelType w:val="hybridMultilevel"/>
    <w:tmpl w:val="A0C89D9E"/>
    <w:lvl w:ilvl="0" w:tplc="38880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13862"/>
    <w:multiLevelType w:val="hybridMultilevel"/>
    <w:tmpl w:val="D79AD228"/>
    <w:lvl w:ilvl="0" w:tplc="DB8E6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517C0"/>
    <w:multiLevelType w:val="hybridMultilevel"/>
    <w:tmpl w:val="440CD674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A204A9"/>
    <w:multiLevelType w:val="hybridMultilevel"/>
    <w:tmpl w:val="91A015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8E022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20957"/>
    <w:multiLevelType w:val="hybridMultilevel"/>
    <w:tmpl w:val="12A6A9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85ECC"/>
    <w:multiLevelType w:val="hybridMultilevel"/>
    <w:tmpl w:val="EE500D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0B1F42"/>
    <w:multiLevelType w:val="hybridMultilevel"/>
    <w:tmpl w:val="ECAACD5E"/>
    <w:lvl w:ilvl="0" w:tplc="1C040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6E346D"/>
    <w:multiLevelType w:val="hybridMultilevel"/>
    <w:tmpl w:val="FBB4AB0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73818"/>
    <w:multiLevelType w:val="hybridMultilevel"/>
    <w:tmpl w:val="6590D6F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45D13B3"/>
    <w:multiLevelType w:val="hybridMultilevel"/>
    <w:tmpl w:val="C7CC54AA"/>
    <w:lvl w:ilvl="0" w:tplc="340A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6" w15:restartNumberingAfterBreak="0">
    <w:nsid w:val="3AB624D4"/>
    <w:multiLevelType w:val="hybridMultilevel"/>
    <w:tmpl w:val="2EF85F68"/>
    <w:lvl w:ilvl="0" w:tplc="85CC88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33373C"/>
    <w:multiLevelType w:val="hybridMultilevel"/>
    <w:tmpl w:val="B5949DC2"/>
    <w:lvl w:ilvl="0" w:tplc="87728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7504A6"/>
    <w:multiLevelType w:val="hybridMultilevel"/>
    <w:tmpl w:val="09707B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13EB8"/>
    <w:multiLevelType w:val="multilevel"/>
    <w:tmpl w:val="7802691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4C30C68"/>
    <w:multiLevelType w:val="hybridMultilevel"/>
    <w:tmpl w:val="42681070"/>
    <w:lvl w:ilvl="0" w:tplc="B8726990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360985"/>
    <w:multiLevelType w:val="hybridMultilevel"/>
    <w:tmpl w:val="ED206F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6F398F"/>
    <w:multiLevelType w:val="hybridMultilevel"/>
    <w:tmpl w:val="B944FD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A49FD"/>
    <w:multiLevelType w:val="multilevel"/>
    <w:tmpl w:val="75444F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698E294B"/>
    <w:multiLevelType w:val="hybridMultilevel"/>
    <w:tmpl w:val="2BE2DD6C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0511BA7"/>
    <w:multiLevelType w:val="hybridMultilevel"/>
    <w:tmpl w:val="9DE0021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3F43E3"/>
    <w:multiLevelType w:val="hybridMultilevel"/>
    <w:tmpl w:val="D8CCA7DE"/>
    <w:lvl w:ilvl="0" w:tplc="8B7A58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24"/>
  </w:num>
  <w:num w:numId="4">
    <w:abstractNumId w:val="8"/>
  </w:num>
  <w:num w:numId="5">
    <w:abstractNumId w:val="4"/>
  </w:num>
  <w:num w:numId="6">
    <w:abstractNumId w:val="15"/>
  </w:num>
  <w:num w:numId="7">
    <w:abstractNumId w:val="26"/>
  </w:num>
  <w:num w:numId="8">
    <w:abstractNumId w:val="3"/>
  </w:num>
  <w:num w:numId="9">
    <w:abstractNumId w:val="12"/>
  </w:num>
  <w:num w:numId="10">
    <w:abstractNumId w:val="1"/>
  </w:num>
  <w:num w:numId="11">
    <w:abstractNumId w:val="9"/>
  </w:num>
  <w:num w:numId="12">
    <w:abstractNumId w:val="5"/>
  </w:num>
  <w:num w:numId="13">
    <w:abstractNumId w:val="25"/>
  </w:num>
  <w:num w:numId="14">
    <w:abstractNumId w:val="18"/>
  </w:num>
  <w:num w:numId="15">
    <w:abstractNumId w:val="14"/>
  </w:num>
  <w:num w:numId="16">
    <w:abstractNumId w:val="11"/>
  </w:num>
  <w:num w:numId="17">
    <w:abstractNumId w:val="16"/>
  </w:num>
  <w:num w:numId="18">
    <w:abstractNumId w:val="0"/>
  </w:num>
  <w:num w:numId="19">
    <w:abstractNumId w:val="7"/>
  </w:num>
  <w:num w:numId="20">
    <w:abstractNumId w:val="17"/>
  </w:num>
  <w:num w:numId="21">
    <w:abstractNumId w:val="13"/>
  </w:num>
  <w:num w:numId="22">
    <w:abstractNumId w:val="2"/>
  </w:num>
  <w:num w:numId="23">
    <w:abstractNumId w:val="20"/>
  </w:num>
  <w:num w:numId="24">
    <w:abstractNumId w:val="10"/>
  </w:num>
  <w:num w:numId="25">
    <w:abstractNumId w:val="22"/>
  </w:num>
  <w:num w:numId="26">
    <w:abstractNumId w:val="21"/>
  </w:num>
  <w:num w:numId="27">
    <w:abstractNumId w:val="21"/>
  </w:num>
  <w:num w:numId="28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0C42"/>
    <w:rsid w:val="000006AC"/>
    <w:rsid w:val="000014DC"/>
    <w:rsid w:val="000035F6"/>
    <w:rsid w:val="00004455"/>
    <w:rsid w:val="00004EF9"/>
    <w:rsid w:val="0000555C"/>
    <w:rsid w:val="00010447"/>
    <w:rsid w:val="0001079C"/>
    <w:rsid w:val="00011272"/>
    <w:rsid w:val="00012146"/>
    <w:rsid w:val="0001216B"/>
    <w:rsid w:val="00014F7F"/>
    <w:rsid w:val="00015E7B"/>
    <w:rsid w:val="00021E2A"/>
    <w:rsid w:val="000220E3"/>
    <w:rsid w:val="0002477F"/>
    <w:rsid w:val="00024EC5"/>
    <w:rsid w:val="0002517E"/>
    <w:rsid w:val="000261BC"/>
    <w:rsid w:val="0002720E"/>
    <w:rsid w:val="0003028C"/>
    <w:rsid w:val="000317D2"/>
    <w:rsid w:val="00031B14"/>
    <w:rsid w:val="00031E53"/>
    <w:rsid w:val="00033366"/>
    <w:rsid w:val="00035301"/>
    <w:rsid w:val="000372A3"/>
    <w:rsid w:val="00037EED"/>
    <w:rsid w:val="000427F6"/>
    <w:rsid w:val="0004473C"/>
    <w:rsid w:val="00050183"/>
    <w:rsid w:val="0006160D"/>
    <w:rsid w:val="00063A58"/>
    <w:rsid w:val="000659A6"/>
    <w:rsid w:val="0007178E"/>
    <w:rsid w:val="000726D7"/>
    <w:rsid w:val="00073810"/>
    <w:rsid w:val="00073E30"/>
    <w:rsid w:val="00074646"/>
    <w:rsid w:val="00075439"/>
    <w:rsid w:val="000766C5"/>
    <w:rsid w:val="00076A93"/>
    <w:rsid w:val="00080B1A"/>
    <w:rsid w:val="000836CA"/>
    <w:rsid w:val="000846E6"/>
    <w:rsid w:val="00084E13"/>
    <w:rsid w:val="000904A5"/>
    <w:rsid w:val="00090E29"/>
    <w:rsid w:val="0009177D"/>
    <w:rsid w:val="00092CBA"/>
    <w:rsid w:val="00096EE8"/>
    <w:rsid w:val="00097489"/>
    <w:rsid w:val="00097900"/>
    <w:rsid w:val="00097B36"/>
    <w:rsid w:val="000A095D"/>
    <w:rsid w:val="000A3198"/>
    <w:rsid w:val="000A5D42"/>
    <w:rsid w:val="000A7217"/>
    <w:rsid w:val="000A7B98"/>
    <w:rsid w:val="000B066C"/>
    <w:rsid w:val="000B0B66"/>
    <w:rsid w:val="000B15D0"/>
    <w:rsid w:val="000B4D1B"/>
    <w:rsid w:val="000B4D2C"/>
    <w:rsid w:val="000B6152"/>
    <w:rsid w:val="000B699F"/>
    <w:rsid w:val="000B7D94"/>
    <w:rsid w:val="000C006A"/>
    <w:rsid w:val="000C14D5"/>
    <w:rsid w:val="000C2E43"/>
    <w:rsid w:val="000C40EC"/>
    <w:rsid w:val="000C47BC"/>
    <w:rsid w:val="000C6973"/>
    <w:rsid w:val="000D13C8"/>
    <w:rsid w:val="000D2B12"/>
    <w:rsid w:val="000D3225"/>
    <w:rsid w:val="000D362D"/>
    <w:rsid w:val="000D36A7"/>
    <w:rsid w:val="000D4DC1"/>
    <w:rsid w:val="000D50BC"/>
    <w:rsid w:val="000D532A"/>
    <w:rsid w:val="000D735B"/>
    <w:rsid w:val="000E094E"/>
    <w:rsid w:val="000E3671"/>
    <w:rsid w:val="000E41D1"/>
    <w:rsid w:val="000E44F3"/>
    <w:rsid w:val="000E4C87"/>
    <w:rsid w:val="000E6818"/>
    <w:rsid w:val="000F0B8D"/>
    <w:rsid w:val="000F1266"/>
    <w:rsid w:val="000F12ED"/>
    <w:rsid w:val="000F2AEA"/>
    <w:rsid w:val="000F562C"/>
    <w:rsid w:val="0010013D"/>
    <w:rsid w:val="00103B2E"/>
    <w:rsid w:val="00103DDD"/>
    <w:rsid w:val="0010445D"/>
    <w:rsid w:val="001055E2"/>
    <w:rsid w:val="001109A6"/>
    <w:rsid w:val="00112423"/>
    <w:rsid w:val="00113648"/>
    <w:rsid w:val="00113C58"/>
    <w:rsid w:val="001156AA"/>
    <w:rsid w:val="001162DE"/>
    <w:rsid w:val="0011644E"/>
    <w:rsid w:val="001167B1"/>
    <w:rsid w:val="001205FF"/>
    <w:rsid w:val="00122F36"/>
    <w:rsid w:val="00124C4C"/>
    <w:rsid w:val="0012794A"/>
    <w:rsid w:val="00127E35"/>
    <w:rsid w:val="0013239B"/>
    <w:rsid w:val="00132B01"/>
    <w:rsid w:val="00132E06"/>
    <w:rsid w:val="00133A7E"/>
    <w:rsid w:val="0013499A"/>
    <w:rsid w:val="00134DA5"/>
    <w:rsid w:val="001357C2"/>
    <w:rsid w:val="00136179"/>
    <w:rsid w:val="00137C67"/>
    <w:rsid w:val="00140ED2"/>
    <w:rsid w:val="00144BE5"/>
    <w:rsid w:val="0014526B"/>
    <w:rsid w:val="001467DE"/>
    <w:rsid w:val="00147A75"/>
    <w:rsid w:val="001548A1"/>
    <w:rsid w:val="00155B54"/>
    <w:rsid w:val="00157D02"/>
    <w:rsid w:val="001610D7"/>
    <w:rsid w:val="0016572A"/>
    <w:rsid w:val="00167512"/>
    <w:rsid w:val="001736D8"/>
    <w:rsid w:val="0017381C"/>
    <w:rsid w:val="001743D7"/>
    <w:rsid w:val="00176B2F"/>
    <w:rsid w:val="00181CA8"/>
    <w:rsid w:val="00182E07"/>
    <w:rsid w:val="001848A0"/>
    <w:rsid w:val="00185600"/>
    <w:rsid w:val="0018566D"/>
    <w:rsid w:val="0018648C"/>
    <w:rsid w:val="0018652D"/>
    <w:rsid w:val="00191224"/>
    <w:rsid w:val="00192481"/>
    <w:rsid w:val="0019391E"/>
    <w:rsid w:val="001943BB"/>
    <w:rsid w:val="00194BC8"/>
    <w:rsid w:val="00195734"/>
    <w:rsid w:val="0019582B"/>
    <w:rsid w:val="001A09C9"/>
    <w:rsid w:val="001A1066"/>
    <w:rsid w:val="001A175B"/>
    <w:rsid w:val="001A2EFF"/>
    <w:rsid w:val="001A4790"/>
    <w:rsid w:val="001A4B0F"/>
    <w:rsid w:val="001B02FB"/>
    <w:rsid w:val="001B1795"/>
    <w:rsid w:val="001B3683"/>
    <w:rsid w:val="001B51AB"/>
    <w:rsid w:val="001B5389"/>
    <w:rsid w:val="001B53C4"/>
    <w:rsid w:val="001B62BA"/>
    <w:rsid w:val="001B6913"/>
    <w:rsid w:val="001C133F"/>
    <w:rsid w:val="001C183F"/>
    <w:rsid w:val="001C426A"/>
    <w:rsid w:val="001C7033"/>
    <w:rsid w:val="001C71FD"/>
    <w:rsid w:val="001C76DB"/>
    <w:rsid w:val="001D29BE"/>
    <w:rsid w:val="001D3A7C"/>
    <w:rsid w:val="001D6E53"/>
    <w:rsid w:val="001D7992"/>
    <w:rsid w:val="001E130D"/>
    <w:rsid w:val="001E1A96"/>
    <w:rsid w:val="001E1D0D"/>
    <w:rsid w:val="001E2744"/>
    <w:rsid w:val="001E295D"/>
    <w:rsid w:val="001E46C0"/>
    <w:rsid w:val="001E5D20"/>
    <w:rsid w:val="001E7B1B"/>
    <w:rsid w:val="001F0F38"/>
    <w:rsid w:val="001F1DA4"/>
    <w:rsid w:val="001F21A8"/>
    <w:rsid w:val="001F2D17"/>
    <w:rsid w:val="001F4055"/>
    <w:rsid w:val="001F4508"/>
    <w:rsid w:val="001F7D26"/>
    <w:rsid w:val="002039BE"/>
    <w:rsid w:val="00205327"/>
    <w:rsid w:val="00205468"/>
    <w:rsid w:val="00207069"/>
    <w:rsid w:val="002073E3"/>
    <w:rsid w:val="00212842"/>
    <w:rsid w:val="00212F42"/>
    <w:rsid w:val="0021667A"/>
    <w:rsid w:val="00216A11"/>
    <w:rsid w:val="00221384"/>
    <w:rsid w:val="0022438D"/>
    <w:rsid w:val="0022695E"/>
    <w:rsid w:val="00234669"/>
    <w:rsid w:val="00235C30"/>
    <w:rsid w:val="00237314"/>
    <w:rsid w:val="00240C03"/>
    <w:rsid w:val="00244515"/>
    <w:rsid w:val="002445CF"/>
    <w:rsid w:val="00244CC6"/>
    <w:rsid w:val="0024661B"/>
    <w:rsid w:val="0024680E"/>
    <w:rsid w:val="00247E07"/>
    <w:rsid w:val="00250EE3"/>
    <w:rsid w:val="00252996"/>
    <w:rsid w:val="002535DB"/>
    <w:rsid w:val="002545A6"/>
    <w:rsid w:val="00260473"/>
    <w:rsid w:val="00262DCC"/>
    <w:rsid w:val="00266050"/>
    <w:rsid w:val="002666FF"/>
    <w:rsid w:val="002704CE"/>
    <w:rsid w:val="00271A8C"/>
    <w:rsid w:val="0027245E"/>
    <w:rsid w:val="00272DE9"/>
    <w:rsid w:val="002769AA"/>
    <w:rsid w:val="00277361"/>
    <w:rsid w:val="00281319"/>
    <w:rsid w:val="00281ADD"/>
    <w:rsid w:val="00281B7D"/>
    <w:rsid w:val="002821C4"/>
    <w:rsid w:val="002821C5"/>
    <w:rsid w:val="00282FFC"/>
    <w:rsid w:val="00285137"/>
    <w:rsid w:val="002858EF"/>
    <w:rsid w:val="00286616"/>
    <w:rsid w:val="0029092C"/>
    <w:rsid w:val="00291C0C"/>
    <w:rsid w:val="0029358A"/>
    <w:rsid w:val="002943D6"/>
    <w:rsid w:val="002945D3"/>
    <w:rsid w:val="002949A4"/>
    <w:rsid w:val="00294F22"/>
    <w:rsid w:val="00295CEA"/>
    <w:rsid w:val="002979D9"/>
    <w:rsid w:val="002A062C"/>
    <w:rsid w:val="002A1978"/>
    <w:rsid w:val="002A1DE4"/>
    <w:rsid w:val="002A385F"/>
    <w:rsid w:val="002A4B84"/>
    <w:rsid w:val="002A75C3"/>
    <w:rsid w:val="002A7ECC"/>
    <w:rsid w:val="002B0BC6"/>
    <w:rsid w:val="002B3A8F"/>
    <w:rsid w:val="002B3BE5"/>
    <w:rsid w:val="002B4D4B"/>
    <w:rsid w:val="002B6974"/>
    <w:rsid w:val="002B75BE"/>
    <w:rsid w:val="002C0B23"/>
    <w:rsid w:val="002C11AA"/>
    <w:rsid w:val="002C227D"/>
    <w:rsid w:val="002C2551"/>
    <w:rsid w:val="002C28E8"/>
    <w:rsid w:val="002C2CF9"/>
    <w:rsid w:val="002C5D79"/>
    <w:rsid w:val="002C624F"/>
    <w:rsid w:val="002C657F"/>
    <w:rsid w:val="002C6A57"/>
    <w:rsid w:val="002D00C6"/>
    <w:rsid w:val="002D074A"/>
    <w:rsid w:val="002D0A8C"/>
    <w:rsid w:val="002D0CAB"/>
    <w:rsid w:val="002D229D"/>
    <w:rsid w:val="002D2D59"/>
    <w:rsid w:val="002D45F9"/>
    <w:rsid w:val="002D54DE"/>
    <w:rsid w:val="002D5F18"/>
    <w:rsid w:val="002D7D21"/>
    <w:rsid w:val="002E068C"/>
    <w:rsid w:val="002E2C2C"/>
    <w:rsid w:val="002E36DF"/>
    <w:rsid w:val="002E6A9D"/>
    <w:rsid w:val="002E70AB"/>
    <w:rsid w:val="002F5270"/>
    <w:rsid w:val="002F57A4"/>
    <w:rsid w:val="002F72F4"/>
    <w:rsid w:val="00304CBE"/>
    <w:rsid w:val="00304FA0"/>
    <w:rsid w:val="0030694B"/>
    <w:rsid w:val="00307FB4"/>
    <w:rsid w:val="003117C6"/>
    <w:rsid w:val="0031341C"/>
    <w:rsid w:val="003145A2"/>
    <w:rsid w:val="00315D06"/>
    <w:rsid w:val="0032192F"/>
    <w:rsid w:val="00322528"/>
    <w:rsid w:val="003237AA"/>
    <w:rsid w:val="00323EDE"/>
    <w:rsid w:val="0032482F"/>
    <w:rsid w:val="00324A11"/>
    <w:rsid w:val="00326D78"/>
    <w:rsid w:val="00327C3B"/>
    <w:rsid w:val="003305F4"/>
    <w:rsid w:val="00330ED4"/>
    <w:rsid w:val="00331800"/>
    <w:rsid w:val="00331B38"/>
    <w:rsid w:val="003321D6"/>
    <w:rsid w:val="00334186"/>
    <w:rsid w:val="003345C6"/>
    <w:rsid w:val="00334BB0"/>
    <w:rsid w:val="0033611E"/>
    <w:rsid w:val="003406BA"/>
    <w:rsid w:val="00340ABA"/>
    <w:rsid w:val="00340E3C"/>
    <w:rsid w:val="003439BE"/>
    <w:rsid w:val="00343E0A"/>
    <w:rsid w:val="003446E1"/>
    <w:rsid w:val="00344DCC"/>
    <w:rsid w:val="003457DA"/>
    <w:rsid w:val="00345BBF"/>
    <w:rsid w:val="00345C6F"/>
    <w:rsid w:val="003502DA"/>
    <w:rsid w:val="00351001"/>
    <w:rsid w:val="003547F7"/>
    <w:rsid w:val="0035783A"/>
    <w:rsid w:val="003625E0"/>
    <w:rsid w:val="0036286C"/>
    <w:rsid w:val="0036535C"/>
    <w:rsid w:val="0036675B"/>
    <w:rsid w:val="0037099F"/>
    <w:rsid w:val="00370CA8"/>
    <w:rsid w:val="00376B75"/>
    <w:rsid w:val="00383402"/>
    <w:rsid w:val="003837AF"/>
    <w:rsid w:val="00385409"/>
    <w:rsid w:val="0038667C"/>
    <w:rsid w:val="00386747"/>
    <w:rsid w:val="00391E75"/>
    <w:rsid w:val="003946A6"/>
    <w:rsid w:val="00396428"/>
    <w:rsid w:val="003968AD"/>
    <w:rsid w:val="0039705E"/>
    <w:rsid w:val="00397B96"/>
    <w:rsid w:val="003A0A04"/>
    <w:rsid w:val="003A2194"/>
    <w:rsid w:val="003A2A1A"/>
    <w:rsid w:val="003A3018"/>
    <w:rsid w:val="003A3ECB"/>
    <w:rsid w:val="003A46F5"/>
    <w:rsid w:val="003A4CED"/>
    <w:rsid w:val="003A4FE4"/>
    <w:rsid w:val="003A606C"/>
    <w:rsid w:val="003B0CA0"/>
    <w:rsid w:val="003B57D2"/>
    <w:rsid w:val="003B6DD4"/>
    <w:rsid w:val="003C2E0A"/>
    <w:rsid w:val="003C3196"/>
    <w:rsid w:val="003C5E73"/>
    <w:rsid w:val="003C6075"/>
    <w:rsid w:val="003D0B6F"/>
    <w:rsid w:val="003D0D96"/>
    <w:rsid w:val="003D1C01"/>
    <w:rsid w:val="003D2AA5"/>
    <w:rsid w:val="003D2AD3"/>
    <w:rsid w:val="003D3875"/>
    <w:rsid w:val="003D4045"/>
    <w:rsid w:val="003D57B6"/>
    <w:rsid w:val="003D5CC1"/>
    <w:rsid w:val="003D5EDB"/>
    <w:rsid w:val="003D691A"/>
    <w:rsid w:val="003D6F33"/>
    <w:rsid w:val="003D7113"/>
    <w:rsid w:val="003E1054"/>
    <w:rsid w:val="003E16FF"/>
    <w:rsid w:val="003E2AE8"/>
    <w:rsid w:val="003E7035"/>
    <w:rsid w:val="003E7461"/>
    <w:rsid w:val="003F0228"/>
    <w:rsid w:val="003F4543"/>
    <w:rsid w:val="003F45E1"/>
    <w:rsid w:val="003F4688"/>
    <w:rsid w:val="003F5E37"/>
    <w:rsid w:val="003F722E"/>
    <w:rsid w:val="00402FF5"/>
    <w:rsid w:val="00404124"/>
    <w:rsid w:val="00405040"/>
    <w:rsid w:val="00405D37"/>
    <w:rsid w:val="00410269"/>
    <w:rsid w:val="00410499"/>
    <w:rsid w:val="00411043"/>
    <w:rsid w:val="00412340"/>
    <w:rsid w:val="0041238D"/>
    <w:rsid w:val="00412572"/>
    <w:rsid w:val="00412F33"/>
    <w:rsid w:val="00417147"/>
    <w:rsid w:val="00417E7D"/>
    <w:rsid w:val="0042339A"/>
    <w:rsid w:val="004272D8"/>
    <w:rsid w:val="00431B83"/>
    <w:rsid w:val="00433519"/>
    <w:rsid w:val="00433A12"/>
    <w:rsid w:val="0043718B"/>
    <w:rsid w:val="00437551"/>
    <w:rsid w:val="00442DD2"/>
    <w:rsid w:val="0044301D"/>
    <w:rsid w:val="00443965"/>
    <w:rsid w:val="00445F3C"/>
    <w:rsid w:val="00447B0C"/>
    <w:rsid w:val="00450555"/>
    <w:rsid w:val="00450E8E"/>
    <w:rsid w:val="00451A8B"/>
    <w:rsid w:val="004533EC"/>
    <w:rsid w:val="00453A6D"/>
    <w:rsid w:val="0045590C"/>
    <w:rsid w:val="00456E6C"/>
    <w:rsid w:val="0046005E"/>
    <w:rsid w:val="004633DF"/>
    <w:rsid w:val="00470CA6"/>
    <w:rsid w:val="0047110F"/>
    <w:rsid w:val="0047114F"/>
    <w:rsid w:val="004711BF"/>
    <w:rsid w:val="0047142E"/>
    <w:rsid w:val="00471B6B"/>
    <w:rsid w:val="00474FCB"/>
    <w:rsid w:val="00475B06"/>
    <w:rsid w:val="00483ECB"/>
    <w:rsid w:val="00484843"/>
    <w:rsid w:val="00484BAB"/>
    <w:rsid w:val="004855B8"/>
    <w:rsid w:val="004870AA"/>
    <w:rsid w:val="00487AFC"/>
    <w:rsid w:val="00492463"/>
    <w:rsid w:val="0049313A"/>
    <w:rsid w:val="004939F4"/>
    <w:rsid w:val="004948DF"/>
    <w:rsid w:val="0049562A"/>
    <w:rsid w:val="004957E1"/>
    <w:rsid w:val="004A12BF"/>
    <w:rsid w:val="004A1B6A"/>
    <w:rsid w:val="004A2B59"/>
    <w:rsid w:val="004A49F1"/>
    <w:rsid w:val="004B2665"/>
    <w:rsid w:val="004B39F5"/>
    <w:rsid w:val="004B3F84"/>
    <w:rsid w:val="004B6189"/>
    <w:rsid w:val="004B6190"/>
    <w:rsid w:val="004B78FB"/>
    <w:rsid w:val="004C0529"/>
    <w:rsid w:val="004C112D"/>
    <w:rsid w:val="004C32AE"/>
    <w:rsid w:val="004C33C6"/>
    <w:rsid w:val="004D0137"/>
    <w:rsid w:val="004D2FB0"/>
    <w:rsid w:val="004D3495"/>
    <w:rsid w:val="004D384E"/>
    <w:rsid w:val="004D6E10"/>
    <w:rsid w:val="004D7912"/>
    <w:rsid w:val="004E0BC8"/>
    <w:rsid w:val="004E2FEB"/>
    <w:rsid w:val="004E4425"/>
    <w:rsid w:val="004E450F"/>
    <w:rsid w:val="004E735F"/>
    <w:rsid w:val="004E761D"/>
    <w:rsid w:val="004F1EB5"/>
    <w:rsid w:val="004F3B21"/>
    <w:rsid w:val="004F50DA"/>
    <w:rsid w:val="004F6BAE"/>
    <w:rsid w:val="004F6DB1"/>
    <w:rsid w:val="004F6ECE"/>
    <w:rsid w:val="005026EF"/>
    <w:rsid w:val="00504885"/>
    <w:rsid w:val="00507D98"/>
    <w:rsid w:val="005109BD"/>
    <w:rsid w:val="00510A16"/>
    <w:rsid w:val="005113B3"/>
    <w:rsid w:val="00512829"/>
    <w:rsid w:val="00512EBF"/>
    <w:rsid w:val="00513B99"/>
    <w:rsid w:val="005152E1"/>
    <w:rsid w:val="0051582F"/>
    <w:rsid w:val="005213F3"/>
    <w:rsid w:val="00521F94"/>
    <w:rsid w:val="00523197"/>
    <w:rsid w:val="00523EB8"/>
    <w:rsid w:val="005248A6"/>
    <w:rsid w:val="00525805"/>
    <w:rsid w:val="00525BF2"/>
    <w:rsid w:val="005262F0"/>
    <w:rsid w:val="00530C39"/>
    <w:rsid w:val="00531F3B"/>
    <w:rsid w:val="0053304A"/>
    <w:rsid w:val="005336DD"/>
    <w:rsid w:val="00533B50"/>
    <w:rsid w:val="00534275"/>
    <w:rsid w:val="005366B2"/>
    <w:rsid w:val="00537622"/>
    <w:rsid w:val="005402DA"/>
    <w:rsid w:val="00540EE2"/>
    <w:rsid w:val="00541FEC"/>
    <w:rsid w:val="005429F9"/>
    <w:rsid w:val="00542D1A"/>
    <w:rsid w:val="00543C0A"/>
    <w:rsid w:val="00543F3B"/>
    <w:rsid w:val="00546170"/>
    <w:rsid w:val="00546252"/>
    <w:rsid w:val="005471B2"/>
    <w:rsid w:val="00547850"/>
    <w:rsid w:val="0055048E"/>
    <w:rsid w:val="00553099"/>
    <w:rsid w:val="00553B4D"/>
    <w:rsid w:val="00555648"/>
    <w:rsid w:val="0055639B"/>
    <w:rsid w:val="00562AAB"/>
    <w:rsid w:val="00566670"/>
    <w:rsid w:val="0056772D"/>
    <w:rsid w:val="0057065C"/>
    <w:rsid w:val="00573A0F"/>
    <w:rsid w:val="00575CDA"/>
    <w:rsid w:val="00576393"/>
    <w:rsid w:val="005771E5"/>
    <w:rsid w:val="00577800"/>
    <w:rsid w:val="005810FC"/>
    <w:rsid w:val="005812D0"/>
    <w:rsid w:val="005819E4"/>
    <w:rsid w:val="005822F4"/>
    <w:rsid w:val="00583488"/>
    <w:rsid w:val="005849A0"/>
    <w:rsid w:val="00584DF0"/>
    <w:rsid w:val="00585784"/>
    <w:rsid w:val="00587B76"/>
    <w:rsid w:val="00587BFE"/>
    <w:rsid w:val="00591720"/>
    <w:rsid w:val="00591A5C"/>
    <w:rsid w:val="00593B78"/>
    <w:rsid w:val="00595676"/>
    <w:rsid w:val="00595CDF"/>
    <w:rsid w:val="005A0940"/>
    <w:rsid w:val="005A1190"/>
    <w:rsid w:val="005A199E"/>
    <w:rsid w:val="005A3794"/>
    <w:rsid w:val="005A58A5"/>
    <w:rsid w:val="005A6AE7"/>
    <w:rsid w:val="005A6E32"/>
    <w:rsid w:val="005A70F5"/>
    <w:rsid w:val="005B0AEC"/>
    <w:rsid w:val="005B0EF0"/>
    <w:rsid w:val="005B1939"/>
    <w:rsid w:val="005B2619"/>
    <w:rsid w:val="005B3019"/>
    <w:rsid w:val="005B3CF9"/>
    <w:rsid w:val="005B5044"/>
    <w:rsid w:val="005B6AE3"/>
    <w:rsid w:val="005B6F82"/>
    <w:rsid w:val="005C38EF"/>
    <w:rsid w:val="005C3DCB"/>
    <w:rsid w:val="005C40BB"/>
    <w:rsid w:val="005C6672"/>
    <w:rsid w:val="005C799D"/>
    <w:rsid w:val="005D36A0"/>
    <w:rsid w:val="005D3CBB"/>
    <w:rsid w:val="005D4BE1"/>
    <w:rsid w:val="005D5380"/>
    <w:rsid w:val="005D6F02"/>
    <w:rsid w:val="005D74FC"/>
    <w:rsid w:val="005E00D9"/>
    <w:rsid w:val="005E2190"/>
    <w:rsid w:val="005E4645"/>
    <w:rsid w:val="005E5B79"/>
    <w:rsid w:val="005E644B"/>
    <w:rsid w:val="005E6DA7"/>
    <w:rsid w:val="005F1074"/>
    <w:rsid w:val="005F1342"/>
    <w:rsid w:val="005F18B2"/>
    <w:rsid w:val="005F4DC3"/>
    <w:rsid w:val="005F52C5"/>
    <w:rsid w:val="005F5F82"/>
    <w:rsid w:val="005F7E67"/>
    <w:rsid w:val="00600014"/>
    <w:rsid w:val="00600054"/>
    <w:rsid w:val="00602DB3"/>
    <w:rsid w:val="00605429"/>
    <w:rsid w:val="006135D0"/>
    <w:rsid w:val="00613BF4"/>
    <w:rsid w:val="006142A4"/>
    <w:rsid w:val="006144FB"/>
    <w:rsid w:val="00614801"/>
    <w:rsid w:val="00617756"/>
    <w:rsid w:val="00621F92"/>
    <w:rsid w:val="00623E32"/>
    <w:rsid w:val="0062489E"/>
    <w:rsid w:val="00626D6A"/>
    <w:rsid w:val="00627B43"/>
    <w:rsid w:val="006331F5"/>
    <w:rsid w:val="006403C1"/>
    <w:rsid w:val="006403F4"/>
    <w:rsid w:val="00640F67"/>
    <w:rsid w:val="006429B2"/>
    <w:rsid w:val="006458D3"/>
    <w:rsid w:val="00645F41"/>
    <w:rsid w:val="00646A82"/>
    <w:rsid w:val="00646B6C"/>
    <w:rsid w:val="00646BA5"/>
    <w:rsid w:val="0065206D"/>
    <w:rsid w:val="00655764"/>
    <w:rsid w:val="00661B52"/>
    <w:rsid w:val="0066208C"/>
    <w:rsid w:val="00662BAC"/>
    <w:rsid w:val="006637B7"/>
    <w:rsid w:val="00663B9E"/>
    <w:rsid w:val="00670B9C"/>
    <w:rsid w:val="00671CF6"/>
    <w:rsid w:val="0067327C"/>
    <w:rsid w:val="0067407D"/>
    <w:rsid w:val="006741F8"/>
    <w:rsid w:val="00674B1F"/>
    <w:rsid w:val="00676656"/>
    <w:rsid w:val="006826F8"/>
    <w:rsid w:val="00683BBA"/>
    <w:rsid w:val="006860B1"/>
    <w:rsid w:val="0068614E"/>
    <w:rsid w:val="006906A4"/>
    <w:rsid w:val="00691898"/>
    <w:rsid w:val="006957A3"/>
    <w:rsid w:val="006969BA"/>
    <w:rsid w:val="006974A3"/>
    <w:rsid w:val="006A05E0"/>
    <w:rsid w:val="006A153D"/>
    <w:rsid w:val="006A6062"/>
    <w:rsid w:val="006B012C"/>
    <w:rsid w:val="006B10AB"/>
    <w:rsid w:val="006B14AA"/>
    <w:rsid w:val="006B1E6D"/>
    <w:rsid w:val="006B42BA"/>
    <w:rsid w:val="006B5F75"/>
    <w:rsid w:val="006B755B"/>
    <w:rsid w:val="006C2D98"/>
    <w:rsid w:val="006C4215"/>
    <w:rsid w:val="006C487A"/>
    <w:rsid w:val="006C6093"/>
    <w:rsid w:val="006D2876"/>
    <w:rsid w:val="006D7B4E"/>
    <w:rsid w:val="006E0D56"/>
    <w:rsid w:val="006E142D"/>
    <w:rsid w:val="006E15C2"/>
    <w:rsid w:val="006E2B5B"/>
    <w:rsid w:val="006E4437"/>
    <w:rsid w:val="006E55CA"/>
    <w:rsid w:val="006F03A1"/>
    <w:rsid w:val="006F1C57"/>
    <w:rsid w:val="006F21FC"/>
    <w:rsid w:val="006F26AF"/>
    <w:rsid w:val="006F30F9"/>
    <w:rsid w:val="006F3635"/>
    <w:rsid w:val="006F381C"/>
    <w:rsid w:val="006F3D31"/>
    <w:rsid w:val="006F3DAE"/>
    <w:rsid w:val="006F405A"/>
    <w:rsid w:val="006F63F3"/>
    <w:rsid w:val="00700EA8"/>
    <w:rsid w:val="007023B5"/>
    <w:rsid w:val="00702DDD"/>
    <w:rsid w:val="00704214"/>
    <w:rsid w:val="00705B57"/>
    <w:rsid w:val="0070735D"/>
    <w:rsid w:val="0070748A"/>
    <w:rsid w:val="00707CB7"/>
    <w:rsid w:val="007117B9"/>
    <w:rsid w:val="0071348A"/>
    <w:rsid w:val="00713DBD"/>
    <w:rsid w:val="007141EA"/>
    <w:rsid w:val="00715306"/>
    <w:rsid w:val="00715994"/>
    <w:rsid w:val="007162EC"/>
    <w:rsid w:val="00723033"/>
    <w:rsid w:val="00723E47"/>
    <w:rsid w:val="0072434C"/>
    <w:rsid w:val="00726218"/>
    <w:rsid w:val="0072704B"/>
    <w:rsid w:val="00730A5F"/>
    <w:rsid w:val="00731369"/>
    <w:rsid w:val="0073603F"/>
    <w:rsid w:val="00736505"/>
    <w:rsid w:val="00736566"/>
    <w:rsid w:val="0073744C"/>
    <w:rsid w:val="00737E4B"/>
    <w:rsid w:val="0074143C"/>
    <w:rsid w:val="0074193E"/>
    <w:rsid w:val="00741C96"/>
    <w:rsid w:val="00744030"/>
    <w:rsid w:val="0074512B"/>
    <w:rsid w:val="00745492"/>
    <w:rsid w:val="00752F81"/>
    <w:rsid w:val="00757594"/>
    <w:rsid w:val="00757F7C"/>
    <w:rsid w:val="00760719"/>
    <w:rsid w:val="00760DBA"/>
    <w:rsid w:val="00761E98"/>
    <w:rsid w:val="00764D24"/>
    <w:rsid w:val="007650DF"/>
    <w:rsid w:val="00765BA2"/>
    <w:rsid w:val="0076648C"/>
    <w:rsid w:val="007674C5"/>
    <w:rsid w:val="007714FF"/>
    <w:rsid w:val="00772AC6"/>
    <w:rsid w:val="007747AE"/>
    <w:rsid w:val="007763F7"/>
    <w:rsid w:val="00776EB1"/>
    <w:rsid w:val="00777371"/>
    <w:rsid w:val="00780784"/>
    <w:rsid w:val="007807EC"/>
    <w:rsid w:val="00780A24"/>
    <w:rsid w:val="00781E78"/>
    <w:rsid w:val="00781E94"/>
    <w:rsid w:val="00782133"/>
    <w:rsid w:val="00782547"/>
    <w:rsid w:val="00783E80"/>
    <w:rsid w:val="00784856"/>
    <w:rsid w:val="00786402"/>
    <w:rsid w:val="00786409"/>
    <w:rsid w:val="00787BF7"/>
    <w:rsid w:val="007907CD"/>
    <w:rsid w:val="00792DF3"/>
    <w:rsid w:val="00792FE8"/>
    <w:rsid w:val="00794225"/>
    <w:rsid w:val="007955F6"/>
    <w:rsid w:val="0079757B"/>
    <w:rsid w:val="007A2577"/>
    <w:rsid w:val="007A34C9"/>
    <w:rsid w:val="007A7010"/>
    <w:rsid w:val="007A7817"/>
    <w:rsid w:val="007B055B"/>
    <w:rsid w:val="007B2650"/>
    <w:rsid w:val="007B4299"/>
    <w:rsid w:val="007C0A7D"/>
    <w:rsid w:val="007C339A"/>
    <w:rsid w:val="007C3C72"/>
    <w:rsid w:val="007C5088"/>
    <w:rsid w:val="007C5C40"/>
    <w:rsid w:val="007D0197"/>
    <w:rsid w:val="007D27BE"/>
    <w:rsid w:val="007E16F2"/>
    <w:rsid w:val="007E3897"/>
    <w:rsid w:val="007E3E42"/>
    <w:rsid w:val="007E4DA8"/>
    <w:rsid w:val="007E6079"/>
    <w:rsid w:val="007E64CB"/>
    <w:rsid w:val="007E7C3F"/>
    <w:rsid w:val="007F01D6"/>
    <w:rsid w:val="007F0293"/>
    <w:rsid w:val="007F140B"/>
    <w:rsid w:val="007F1C02"/>
    <w:rsid w:val="007F2782"/>
    <w:rsid w:val="007F2DEE"/>
    <w:rsid w:val="007F4592"/>
    <w:rsid w:val="007F53F2"/>
    <w:rsid w:val="007F58D4"/>
    <w:rsid w:val="00800D29"/>
    <w:rsid w:val="00800E7E"/>
    <w:rsid w:val="00802070"/>
    <w:rsid w:val="008020D9"/>
    <w:rsid w:val="0080374A"/>
    <w:rsid w:val="00803B42"/>
    <w:rsid w:val="008041E5"/>
    <w:rsid w:val="0080430F"/>
    <w:rsid w:val="0080496E"/>
    <w:rsid w:val="008054AC"/>
    <w:rsid w:val="00805730"/>
    <w:rsid w:val="00807862"/>
    <w:rsid w:val="00810FEC"/>
    <w:rsid w:val="008114C3"/>
    <w:rsid w:val="00811F72"/>
    <w:rsid w:val="00814421"/>
    <w:rsid w:val="00823536"/>
    <w:rsid w:val="00827549"/>
    <w:rsid w:val="008315A7"/>
    <w:rsid w:val="00831EC6"/>
    <w:rsid w:val="00832EBD"/>
    <w:rsid w:val="00833801"/>
    <w:rsid w:val="00842126"/>
    <w:rsid w:val="00843121"/>
    <w:rsid w:val="00843DBB"/>
    <w:rsid w:val="008451F9"/>
    <w:rsid w:val="008454D3"/>
    <w:rsid w:val="00847ACA"/>
    <w:rsid w:val="008504C8"/>
    <w:rsid w:val="00851AF5"/>
    <w:rsid w:val="00851B53"/>
    <w:rsid w:val="00851EF5"/>
    <w:rsid w:val="00852679"/>
    <w:rsid w:val="00856373"/>
    <w:rsid w:val="00862801"/>
    <w:rsid w:val="00864E67"/>
    <w:rsid w:val="008723EF"/>
    <w:rsid w:val="008740C1"/>
    <w:rsid w:val="00874390"/>
    <w:rsid w:val="0087470F"/>
    <w:rsid w:val="00874E30"/>
    <w:rsid w:val="0088040C"/>
    <w:rsid w:val="008810AE"/>
    <w:rsid w:val="008815F4"/>
    <w:rsid w:val="00881789"/>
    <w:rsid w:val="00881AFF"/>
    <w:rsid w:val="00883DB4"/>
    <w:rsid w:val="008862F0"/>
    <w:rsid w:val="008867BA"/>
    <w:rsid w:val="00886DB9"/>
    <w:rsid w:val="008928E3"/>
    <w:rsid w:val="00893E28"/>
    <w:rsid w:val="0089514E"/>
    <w:rsid w:val="00896927"/>
    <w:rsid w:val="008969A7"/>
    <w:rsid w:val="008971E3"/>
    <w:rsid w:val="00897A78"/>
    <w:rsid w:val="008A0450"/>
    <w:rsid w:val="008A204E"/>
    <w:rsid w:val="008A27C5"/>
    <w:rsid w:val="008A3DCB"/>
    <w:rsid w:val="008A47AF"/>
    <w:rsid w:val="008A496C"/>
    <w:rsid w:val="008A52FE"/>
    <w:rsid w:val="008A585D"/>
    <w:rsid w:val="008A5BDD"/>
    <w:rsid w:val="008A69C1"/>
    <w:rsid w:val="008B2ECC"/>
    <w:rsid w:val="008B5731"/>
    <w:rsid w:val="008C06AE"/>
    <w:rsid w:val="008C3AC8"/>
    <w:rsid w:val="008C565D"/>
    <w:rsid w:val="008C577F"/>
    <w:rsid w:val="008C5AEB"/>
    <w:rsid w:val="008C5B56"/>
    <w:rsid w:val="008C7428"/>
    <w:rsid w:val="008D2D14"/>
    <w:rsid w:val="008D330A"/>
    <w:rsid w:val="008D3CA0"/>
    <w:rsid w:val="008E1685"/>
    <w:rsid w:val="008E2310"/>
    <w:rsid w:val="008E38B9"/>
    <w:rsid w:val="008E4015"/>
    <w:rsid w:val="008E406A"/>
    <w:rsid w:val="008E4BBF"/>
    <w:rsid w:val="008E63BD"/>
    <w:rsid w:val="008F0533"/>
    <w:rsid w:val="008F2CE3"/>
    <w:rsid w:val="008F3DAA"/>
    <w:rsid w:val="008F4403"/>
    <w:rsid w:val="008F449D"/>
    <w:rsid w:val="008F523A"/>
    <w:rsid w:val="008F5D66"/>
    <w:rsid w:val="00901CEA"/>
    <w:rsid w:val="009025A7"/>
    <w:rsid w:val="00902BEB"/>
    <w:rsid w:val="009045AE"/>
    <w:rsid w:val="0091009C"/>
    <w:rsid w:val="00910BA4"/>
    <w:rsid w:val="00911B2A"/>
    <w:rsid w:val="0091250A"/>
    <w:rsid w:val="009146ED"/>
    <w:rsid w:val="0091473F"/>
    <w:rsid w:val="00914D2A"/>
    <w:rsid w:val="0092146F"/>
    <w:rsid w:val="00924DE5"/>
    <w:rsid w:val="0092585A"/>
    <w:rsid w:val="00925A7F"/>
    <w:rsid w:val="00927C9B"/>
    <w:rsid w:val="00933F5E"/>
    <w:rsid w:val="0093423A"/>
    <w:rsid w:val="00934D56"/>
    <w:rsid w:val="009354C4"/>
    <w:rsid w:val="00935BA5"/>
    <w:rsid w:val="00935F5D"/>
    <w:rsid w:val="00940845"/>
    <w:rsid w:val="009476EC"/>
    <w:rsid w:val="00952331"/>
    <w:rsid w:val="00960431"/>
    <w:rsid w:val="00960670"/>
    <w:rsid w:val="0096248B"/>
    <w:rsid w:val="00962A98"/>
    <w:rsid w:val="009655DF"/>
    <w:rsid w:val="00965A48"/>
    <w:rsid w:val="00966704"/>
    <w:rsid w:val="00966D5B"/>
    <w:rsid w:val="009700CC"/>
    <w:rsid w:val="00970AD1"/>
    <w:rsid w:val="0097158A"/>
    <w:rsid w:val="00971649"/>
    <w:rsid w:val="00971C35"/>
    <w:rsid w:val="00972AB8"/>
    <w:rsid w:val="00972B41"/>
    <w:rsid w:val="00975065"/>
    <w:rsid w:val="0097584C"/>
    <w:rsid w:val="009760F7"/>
    <w:rsid w:val="009764EB"/>
    <w:rsid w:val="00977D48"/>
    <w:rsid w:val="009809D3"/>
    <w:rsid w:val="009821DF"/>
    <w:rsid w:val="009826BF"/>
    <w:rsid w:val="009835AF"/>
    <w:rsid w:val="00983760"/>
    <w:rsid w:val="00983773"/>
    <w:rsid w:val="00983785"/>
    <w:rsid w:val="00983F8C"/>
    <w:rsid w:val="0098467D"/>
    <w:rsid w:val="0098507A"/>
    <w:rsid w:val="00990FA3"/>
    <w:rsid w:val="009912FD"/>
    <w:rsid w:val="0099357F"/>
    <w:rsid w:val="009935E0"/>
    <w:rsid w:val="00993ACF"/>
    <w:rsid w:val="0099429C"/>
    <w:rsid w:val="00995D46"/>
    <w:rsid w:val="009978E7"/>
    <w:rsid w:val="009A0D80"/>
    <w:rsid w:val="009A152D"/>
    <w:rsid w:val="009A265F"/>
    <w:rsid w:val="009B1688"/>
    <w:rsid w:val="009B220E"/>
    <w:rsid w:val="009B2CC4"/>
    <w:rsid w:val="009B4F59"/>
    <w:rsid w:val="009B61A7"/>
    <w:rsid w:val="009B673B"/>
    <w:rsid w:val="009B695C"/>
    <w:rsid w:val="009B705D"/>
    <w:rsid w:val="009C00A5"/>
    <w:rsid w:val="009C0D64"/>
    <w:rsid w:val="009C1529"/>
    <w:rsid w:val="009C3825"/>
    <w:rsid w:val="009C5371"/>
    <w:rsid w:val="009C7E52"/>
    <w:rsid w:val="009D1474"/>
    <w:rsid w:val="009D1626"/>
    <w:rsid w:val="009D5B23"/>
    <w:rsid w:val="009E1B6D"/>
    <w:rsid w:val="009F08E1"/>
    <w:rsid w:val="009F383A"/>
    <w:rsid w:val="009F4E18"/>
    <w:rsid w:val="009F595A"/>
    <w:rsid w:val="009F74C2"/>
    <w:rsid w:val="00A0082D"/>
    <w:rsid w:val="00A00AA1"/>
    <w:rsid w:val="00A0169C"/>
    <w:rsid w:val="00A05D49"/>
    <w:rsid w:val="00A07E89"/>
    <w:rsid w:val="00A116B5"/>
    <w:rsid w:val="00A1233A"/>
    <w:rsid w:val="00A129A2"/>
    <w:rsid w:val="00A132EC"/>
    <w:rsid w:val="00A14FD6"/>
    <w:rsid w:val="00A15580"/>
    <w:rsid w:val="00A20A1A"/>
    <w:rsid w:val="00A20B25"/>
    <w:rsid w:val="00A20C56"/>
    <w:rsid w:val="00A20ECE"/>
    <w:rsid w:val="00A253CF"/>
    <w:rsid w:val="00A268FF"/>
    <w:rsid w:val="00A26AC9"/>
    <w:rsid w:val="00A2795D"/>
    <w:rsid w:val="00A31183"/>
    <w:rsid w:val="00A3130F"/>
    <w:rsid w:val="00A3329E"/>
    <w:rsid w:val="00A35155"/>
    <w:rsid w:val="00A40BD6"/>
    <w:rsid w:val="00A44429"/>
    <w:rsid w:val="00A45174"/>
    <w:rsid w:val="00A45CB3"/>
    <w:rsid w:val="00A46EA8"/>
    <w:rsid w:val="00A507C1"/>
    <w:rsid w:val="00A51396"/>
    <w:rsid w:val="00A51951"/>
    <w:rsid w:val="00A53149"/>
    <w:rsid w:val="00A55180"/>
    <w:rsid w:val="00A60B8F"/>
    <w:rsid w:val="00A60F7B"/>
    <w:rsid w:val="00A61596"/>
    <w:rsid w:val="00A62BDF"/>
    <w:rsid w:val="00A63882"/>
    <w:rsid w:val="00A64AB7"/>
    <w:rsid w:val="00A65AA0"/>
    <w:rsid w:val="00A66F53"/>
    <w:rsid w:val="00A70865"/>
    <w:rsid w:val="00A729E6"/>
    <w:rsid w:val="00A73FAC"/>
    <w:rsid w:val="00A745E7"/>
    <w:rsid w:val="00A74FEE"/>
    <w:rsid w:val="00A81C5B"/>
    <w:rsid w:val="00A83528"/>
    <w:rsid w:val="00A861A4"/>
    <w:rsid w:val="00A91259"/>
    <w:rsid w:val="00A9761F"/>
    <w:rsid w:val="00AA077D"/>
    <w:rsid w:val="00AA65B7"/>
    <w:rsid w:val="00AA7A2C"/>
    <w:rsid w:val="00AB069A"/>
    <w:rsid w:val="00AB1AE0"/>
    <w:rsid w:val="00AB24A2"/>
    <w:rsid w:val="00AB4C84"/>
    <w:rsid w:val="00AB77AD"/>
    <w:rsid w:val="00AC223D"/>
    <w:rsid w:val="00AC254B"/>
    <w:rsid w:val="00AC2C49"/>
    <w:rsid w:val="00AC4506"/>
    <w:rsid w:val="00AC64A3"/>
    <w:rsid w:val="00AC6B22"/>
    <w:rsid w:val="00AC737D"/>
    <w:rsid w:val="00AD19FC"/>
    <w:rsid w:val="00AD3D44"/>
    <w:rsid w:val="00AD682C"/>
    <w:rsid w:val="00AD6832"/>
    <w:rsid w:val="00AD7708"/>
    <w:rsid w:val="00AE0924"/>
    <w:rsid w:val="00AE0998"/>
    <w:rsid w:val="00AE0FA8"/>
    <w:rsid w:val="00AE55FB"/>
    <w:rsid w:val="00AE56D6"/>
    <w:rsid w:val="00AE6F62"/>
    <w:rsid w:val="00AE716B"/>
    <w:rsid w:val="00AF0355"/>
    <w:rsid w:val="00AF1E38"/>
    <w:rsid w:val="00AF29E6"/>
    <w:rsid w:val="00AF37AE"/>
    <w:rsid w:val="00AF3E17"/>
    <w:rsid w:val="00AF42CF"/>
    <w:rsid w:val="00AF487F"/>
    <w:rsid w:val="00AF6BE0"/>
    <w:rsid w:val="00B02428"/>
    <w:rsid w:val="00B02EE6"/>
    <w:rsid w:val="00B05142"/>
    <w:rsid w:val="00B06E7E"/>
    <w:rsid w:val="00B07ABE"/>
    <w:rsid w:val="00B10056"/>
    <w:rsid w:val="00B13BAD"/>
    <w:rsid w:val="00B14425"/>
    <w:rsid w:val="00B21177"/>
    <w:rsid w:val="00B21D0E"/>
    <w:rsid w:val="00B241D6"/>
    <w:rsid w:val="00B25831"/>
    <w:rsid w:val="00B25A9E"/>
    <w:rsid w:val="00B267ED"/>
    <w:rsid w:val="00B26DD9"/>
    <w:rsid w:val="00B27985"/>
    <w:rsid w:val="00B329BF"/>
    <w:rsid w:val="00B34C1F"/>
    <w:rsid w:val="00B34F66"/>
    <w:rsid w:val="00B4152F"/>
    <w:rsid w:val="00B4163F"/>
    <w:rsid w:val="00B41EF5"/>
    <w:rsid w:val="00B473C9"/>
    <w:rsid w:val="00B474F1"/>
    <w:rsid w:val="00B5271D"/>
    <w:rsid w:val="00B52802"/>
    <w:rsid w:val="00B534E4"/>
    <w:rsid w:val="00B53B20"/>
    <w:rsid w:val="00B53DE2"/>
    <w:rsid w:val="00B55C6C"/>
    <w:rsid w:val="00B565BC"/>
    <w:rsid w:val="00B60325"/>
    <w:rsid w:val="00B60E5C"/>
    <w:rsid w:val="00B610C2"/>
    <w:rsid w:val="00B61C2E"/>
    <w:rsid w:val="00B639A1"/>
    <w:rsid w:val="00B64276"/>
    <w:rsid w:val="00B653B5"/>
    <w:rsid w:val="00B66B77"/>
    <w:rsid w:val="00B67A80"/>
    <w:rsid w:val="00B67B98"/>
    <w:rsid w:val="00B67F34"/>
    <w:rsid w:val="00B70237"/>
    <w:rsid w:val="00B70280"/>
    <w:rsid w:val="00B719C2"/>
    <w:rsid w:val="00B74C13"/>
    <w:rsid w:val="00B765B8"/>
    <w:rsid w:val="00B773A1"/>
    <w:rsid w:val="00B80397"/>
    <w:rsid w:val="00B80970"/>
    <w:rsid w:val="00B811CA"/>
    <w:rsid w:val="00B86F4E"/>
    <w:rsid w:val="00B92272"/>
    <w:rsid w:val="00B9230C"/>
    <w:rsid w:val="00B9762D"/>
    <w:rsid w:val="00B97B3A"/>
    <w:rsid w:val="00B97F18"/>
    <w:rsid w:val="00BA29AE"/>
    <w:rsid w:val="00BA2BCB"/>
    <w:rsid w:val="00BA2F1A"/>
    <w:rsid w:val="00BA3D5C"/>
    <w:rsid w:val="00BA4807"/>
    <w:rsid w:val="00BA58E1"/>
    <w:rsid w:val="00BA5DEF"/>
    <w:rsid w:val="00BA7D30"/>
    <w:rsid w:val="00BB1A0C"/>
    <w:rsid w:val="00BB6A63"/>
    <w:rsid w:val="00BB6EA1"/>
    <w:rsid w:val="00BC167A"/>
    <w:rsid w:val="00BC1EB8"/>
    <w:rsid w:val="00BC35FD"/>
    <w:rsid w:val="00BD0C88"/>
    <w:rsid w:val="00BD1B75"/>
    <w:rsid w:val="00BD3B71"/>
    <w:rsid w:val="00BD3C2E"/>
    <w:rsid w:val="00BD4ACE"/>
    <w:rsid w:val="00BD54C8"/>
    <w:rsid w:val="00BD571F"/>
    <w:rsid w:val="00BD59DC"/>
    <w:rsid w:val="00BE01E4"/>
    <w:rsid w:val="00BE0F62"/>
    <w:rsid w:val="00BE265C"/>
    <w:rsid w:val="00BE2A50"/>
    <w:rsid w:val="00BE33C1"/>
    <w:rsid w:val="00BE4CBF"/>
    <w:rsid w:val="00BE5C64"/>
    <w:rsid w:val="00BE74D2"/>
    <w:rsid w:val="00BE766C"/>
    <w:rsid w:val="00BF0C5B"/>
    <w:rsid w:val="00BF135A"/>
    <w:rsid w:val="00BF1CE3"/>
    <w:rsid w:val="00BF4975"/>
    <w:rsid w:val="00BF4FCE"/>
    <w:rsid w:val="00BF617F"/>
    <w:rsid w:val="00BF6BC0"/>
    <w:rsid w:val="00BF6C4B"/>
    <w:rsid w:val="00C008B0"/>
    <w:rsid w:val="00C011F8"/>
    <w:rsid w:val="00C0139A"/>
    <w:rsid w:val="00C03CF3"/>
    <w:rsid w:val="00C048B5"/>
    <w:rsid w:val="00C049C5"/>
    <w:rsid w:val="00C05422"/>
    <w:rsid w:val="00C05898"/>
    <w:rsid w:val="00C05915"/>
    <w:rsid w:val="00C05E71"/>
    <w:rsid w:val="00C07889"/>
    <w:rsid w:val="00C13E86"/>
    <w:rsid w:val="00C202B1"/>
    <w:rsid w:val="00C20513"/>
    <w:rsid w:val="00C21646"/>
    <w:rsid w:val="00C22B7E"/>
    <w:rsid w:val="00C24ACF"/>
    <w:rsid w:val="00C25AC0"/>
    <w:rsid w:val="00C31874"/>
    <w:rsid w:val="00C344A1"/>
    <w:rsid w:val="00C34AB4"/>
    <w:rsid w:val="00C36667"/>
    <w:rsid w:val="00C37158"/>
    <w:rsid w:val="00C40545"/>
    <w:rsid w:val="00C40B88"/>
    <w:rsid w:val="00C4221E"/>
    <w:rsid w:val="00C42BEE"/>
    <w:rsid w:val="00C43B72"/>
    <w:rsid w:val="00C468E7"/>
    <w:rsid w:val="00C52EE6"/>
    <w:rsid w:val="00C54756"/>
    <w:rsid w:val="00C56CD6"/>
    <w:rsid w:val="00C57B91"/>
    <w:rsid w:val="00C649DB"/>
    <w:rsid w:val="00C66B96"/>
    <w:rsid w:val="00C66DD7"/>
    <w:rsid w:val="00C70006"/>
    <w:rsid w:val="00C705A8"/>
    <w:rsid w:val="00C71DCA"/>
    <w:rsid w:val="00C72B9E"/>
    <w:rsid w:val="00C7534D"/>
    <w:rsid w:val="00C7548C"/>
    <w:rsid w:val="00C76245"/>
    <w:rsid w:val="00C81938"/>
    <w:rsid w:val="00C8331E"/>
    <w:rsid w:val="00C90B80"/>
    <w:rsid w:val="00C91943"/>
    <w:rsid w:val="00C92551"/>
    <w:rsid w:val="00C95EB2"/>
    <w:rsid w:val="00C961DF"/>
    <w:rsid w:val="00C97DAD"/>
    <w:rsid w:val="00C97F0A"/>
    <w:rsid w:val="00CA10EE"/>
    <w:rsid w:val="00CA1E0B"/>
    <w:rsid w:val="00CA3AC1"/>
    <w:rsid w:val="00CA416A"/>
    <w:rsid w:val="00CA4202"/>
    <w:rsid w:val="00CA4EE4"/>
    <w:rsid w:val="00CA542C"/>
    <w:rsid w:val="00CA5661"/>
    <w:rsid w:val="00CA66D3"/>
    <w:rsid w:val="00CA7AE8"/>
    <w:rsid w:val="00CA7DFB"/>
    <w:rsid w:val="00CB09EF"/>
    <w:rsid w:val="00CB0CFD"/>
    <w:rsid w:val="00CB60AA"/>
    <w:rsid w:val="00CC02A1"/>
    <w:rsid w:val="00CC13E4"/>
    <w:rsid w:val="00CC1B7C"/>
    <w:rsid w:val="00CC4315"/>
    <w:rsid w:val="00CC4D88"/>
    <w:rsid w:val="00CC75DB"/>
    <w:rsid w:val="00CC76A3"/>
    <w:rsid w:val="00CD176C"/>
    <w:rsid w:val="00CD34CE"/>
    <w:rsid w:val="00CD4243"/>
    <w:rsid w:val="00CE109F"/>
    <w:rsid w:val="00CE3C85"/>
    <w:rsid w:val="00CE4C7F"/>
    <w:rsid w:val="00CE5AE8"/>
    <w:rsid w:val="00CE5FBB"/>
    <w:rsid w:val="00CE61F3"/>
    <w:rsid w:val="00CF143E"/>
    <w:rsid w:val="00CF3935"/>
    <w:rsid w:val="00CF3DF0"/>
    <w:rsid w:val="00D01160"/>
    <w:rsid w:val="00D02918"/>
    <w:rsid w:val="00D03919"/>
    <w:rsid w:val="00D049BD"/>
    <w:rsid w:val="00D04EE2"/>
    <w:rsid w:val="00D06AE1"/>
    <w:rsid w:val="00D0744E"/>
    <w:rsid w:val="00D101B1"/>
    <w:rsid w:val="00D111ED"/>
    <w:rsid w:val="00D14E78"/>
    <w:rsid w:val="00D155B2"/>
    <w:rsid w:val="00D16E35"/>
    <w:rsid w:val="00D176E7"/>
    <w:rsid w:val="00D20B16"/>
    <w:rsid w:val="00D2153E"/>
    <w:rsid w:val="00D24791"/>
    <w:rsid w:val="00D24D36"/>
    <w:rsid w:val="00D27A41"/>
    <w:rsid w:val="00D27FD0"/>
    <w:rsid w:val="00D35B4C"/>
    <w:rsid w:val="00D40BFA"/>
    <w:rsid w:val="00D40C42"/>
    <w:rsid w:val="00D43AE6"/>
    <w:rsid w:val="00D45656"/>
    <w:rsid w:val="00D45953"/>
    <w:rsid w:val="00D45A3D"/>
    <w:rsid w:val="00D50234"/>
    <w:rsid w:val="00D5477D"/>
    <w:rsid w:val="00D573C6"/>
    <w:rsid w:val="00D57CBA"/>
    <w:rsid w:val="00D60792"/>
    <w:rsid w:val="00D61B0C"/>
    <w:rsid w:val="00D6215D"/>
    <w:rsid w:val="00D62713"/>
    <w:rsid w:val="00D62719"/>
    <w:rsid w:val="00D63D5F"/>
    <w:rsid w:val="00D6671E"/>
    <w:rsid w:val="00D6755C"/>
    <w:rsid w:val="00D70E3F"/>
    <w:rsid w:val="00D71279"/>
    <w:rsid w:val="00D71BB9"/>
    <w:rsid w:val="00D72EE8"/>
    <w:rsid w:val="00D77FBB"/>
    <w:rsid w:val="00D8136F"/>
    <w:rsid w:val="00D83617"/>
    <w:rsid w:val="00D852A0"/>
    <w:rsid w:val="00D86CE9"/>
    <w:rsid w:val="00D92E13"/>
    <w:rsid w:val="00D93107"/>
    <w:rsid w:val="00D95821"/>
    <w:rsid w:val="00D97C33"/>
    <w:rsid w:val="00DA0E8D"/>
    <w:rsid w:val="00DA15F9"/>
    <w:rsid w:val="00DA2070"/>
    <w:rsid w:val="00DA6600"/>
    <w:rsid w:val="00DA66DD"/>
    <w:rsid w:val="00DA7D2F"/>
    <w:rsid w:val="00DA7F0A"/>
    <w:rsid w:val="00DB0284"/>
    <w:rsid w:val="00DB079E"/>
    <w:rsid w:val="00DB07DF"/>
    <w:rsid w:val="00DB08B4"/>
    <w:rsid w:val="00DB146D"/>
    <w:rsid w:val="00DB585A"/>
    <w:rsid w:val="00DB6680"/>
    <w:rsid w:val="00DB7CA5"/>
    <w:rsid w:val="00DC3B0A"/>
    <w:rsid w:val="00DC63B8"/>
    <w:rsid w:val="00DC6C3E"/>
    <w:rsid w:val="00DC7C36"/>
    <w:rsid w:val="00DD17D4"/>
    <w:rsid w:val="00DD57EE"/>
    <w:rsid w:val="00DE211F"/>
    <w:rsid w:val="00DE35BE"/>
    <w:rsid w:val="00DF0110"/>
    <w:rsid w:val="00DF0E0B"/>
    <w:rsid w:val="00DF190A"/>
    <w:rsid w:val="00DF2362"/>
    <w:rsid w:val="00DF2C5F"/>
    <w:rsid w:val="00DF31DF"/>
    <w:rsid w:val="00DF444A"/>
    <w:rsid w:val="00DF673B"/>
    <w:rsid w:val="00DF6BED"/>
    <w:rsid w:val="00DF7EE5"/>
    <w:rsid w:val="00E04F6F"/>
    <w:rsid w:val="00E06724"/>
    <w:rsid w:val="00E108BA"/>
    <w:rsid w:val="00E11DDF"/>
    <w:rsid w:val="00E14FCB"/>
    <w:rsid w:val="00E215FA"/>
    <w:rsid w:val="00E23EA1"/>
    <w:rsid w:val="00E245AF"/>
    <w:rsid w:val="00E32EEA"/>
    <w:rsid w:val="00E33C03"/>
    <w:rsid w:val="00E33E10"/>
    <w:rsid w:val="00E35771"/>
    <w:rsid w:val="00E43394"/>
    <w:rsid w:val="00E439DF"/>
    <w:rsid w:val="00E477E5"/>
    <w:rsid w:val="00E5097D"/>
    <w:rsid w:val="00E5252C"/>
    <w:rsid w:val="00E52B49"/>
    <w:rsid w:val="00E52DA7"/>
    <w:rsid w:val="00E538AB"/>
    <w:rsid w:val="00E540D3"/>
    <w:rsid w:val="00E552E5"/>
    <w:rsid w:val="00E575D8"/>
    <w:rsid w:val="00E5797E"/>
    <w:rsid w:val="00E61AFA"/>
    <w:rsid w:val="00E62360"/>
    <w:rsid w:val="00E64B10"/>
    <w:rsid w:val="00E653F1"/>
    <w:rsid w:val="00E6540B"/>
    <w:rsid w:val="00E6714D"/>
    <w:rsid w:val="00E67842"/>
    <w:rsid w:val="00E7078C"/>
    <w:rsid w:val="00E70ABF"/>
    <w:rsid w:val="00E7261A"/>
    <w:rsid w:val="00E7362B"/>
    <w:rsid w:val="00E737DD"/>
    <w:rsid w:val="00E75CC9"/>
    <w:rsid w:val="00E75F0D"/>
    <w:rsid w:val="00E77DDF"/>
    <w:rsid w:val="00E800A2"/>
    <w:rsid w:val="00E824D9"/>
    <w:rsid w:val="00E835AA"/>
    <w:rsid w:val="00E83B87"/>
    <w:rsid w:val="00E84BDD"/>
    <w:rsid w:val="00E84EB1"/>
    <w:rsid w:val="00E85D75"/>
    <w:rsid w:val="00E85DCB"/>
    <w:rsid w:val="00E87520"/>
    <w:rsid w:val="00E87F4D"/>
    <w:rsid w:val="00E92591"/>
    <w:rsid w:val="00E93078"/>
    <w:rsid w:val="00E93604"/>
    <w:rsid w:val="00E962E4"/>
    <w:rsid w:val="00EA020E"/>
    <w:rsid w:val="00EA0CB4"/>
    <w:rsid w:val="00EA2AD2"/>
    <w:rsid w:val="00EA46C1"/>
    <w:rsid w:val="00EA5E71"/>
    <w:rsid w:val="00EB0743"/>
    <w:rsid w:val="00EB5718"/>
    <w:rsid w:val="00EC0640"/>
    <w:rsid w:val="00EC166C"/>
    <w:rsid w:val="00EC223D"/>
    <w:rsid w:val="00EC7919"/>
    <w:rsid w:val="00ED1601"/>
    <w:rsid w:val="00EE0205"/>
    <w:rsid w:val="00EE23D7"/>
    <w:rsid w:val="00EE3D8E"/>
    <w:rsid w:val="00EE437B"/>
    <w:rsid w:val="00EE4480"/>
    <w:rsid w:val="00EE4EA3"/>
    <w:rsid w:val="00EE4EE4"/>
    <w:rsid w:val="00EE5E2C"/>
    <w:rsid w:val="00EE78CE"/>
    <w:rsid w:val="00EF3971"/>
    <w:rsid w:val="00EF6B6A"/>
    <w:rsid w:val="00EF76BF"/>
    <w:rsid w:val="00F00574"/>
    <w:rsid w:val="00F00B49"/>
    <w:rsid w:val="00F01FE7"/>
    <w:rsid w:val="00F031DF"/>
    <w:rsid w:val="00F03A96"/>
    <w:rsid w:val="00F041A5"/>
    <w:rsid w:val="00F04245"/>
    <w:rsid w:val="00F060CF"/>
    <w:rsid w:val="00F06B82"/>
    <w:rsid w:val="00F117A4"/>
    <w:rsid w:val="00F134B8"/>
    <w:rsid w:val="00F17048"/>
    <w:rsid w:val="00F22A3F"/>
    <w:rsid w:val="00F22D11"/>
    <w:rsid w:val="00F27112"/>
    <w:rsid w:val="00F27C36"/>
    <w:rsid w:val="00F41853"/>
    <w:rsid w:val="00F425C8"/>
    <w:rsid w:val="00F445C5"/>
    <w:rsid w:val="00F44F78"/>
    <w:rsid w:val="00F465E3"/>
    <w:rsid w:val="00F46769"/>
    <w:rsid w:val="00F47AE3"/>
    <w:rsid w:val="00F510C9"/>
    <w:rsid w:val="00F52661"/>
    <w:rsid w:val="00F60736"/>
    <w:rsid w:val="00F60D61"/>
    <w:rsid w:val="00F622CF"/>
    <w:rsid w:val="00F62DAB"/>
    <w:rsid w:val="00F63939"/>
    <w:rsid w:val="00F63A81"/>
    <w:rsid w:val="00F64109"/>
    <w:rsid w:val="00F647E8"/>
    <w:rsid w:val="00F66FC3"/>
    <w:rsid w:val="00F7022B"/>
    <w:rsid w:val="00F73EAA"/>
    <w:rsid w:val="00F76504"/>
    <w:rsid w:val="00F775E1"/>
    <w:rsid w:val="00F8351B"/>
    <w:rsid w:val="00F83F45"/>
    <w:rsid w:val="00F84847"/>
    <w:rsid w:val="00F91581"/>
    <w:rsid w:val="00F91730"/>
    <w:rsid w:val="00F920BE"/>
    <w:rsid w:val="00F92EC4"/>
    <w:rsid w:val="00F93BC0"/>
    <w:rsid w:val="00F93C3C"/>
    <w:rsid w:val="00F97326"/>
    <w:rsid w:val="00F976B3"/>
    <w:rsid w:val="00F97CD1"/>
    <w:rsid w:val="00FA035F"/>
    <w:rsid w:val="00FA171A"/>
    <w:rsid w:val="00FA2819"/>
    <w:rsid w:val="00FA3AB3"/>
    <w:rsid w:val="00FB1A65"/>
    <w:rsid w:val="00FB1C40"/>
    <w:rsid w:val="00FB3F44"/>
    <w:rsid w:val="00FB3F8F"/>
    <w:rsid w:val="00FB4AEF"/>
    <w:rsid w:val="00FC22DD"/>
    <w:rsid w:val="00FC2C89"/>
    <w:rsid w:val="00FC3A79"/>
    <w:rsid w:val="00FC3BB6"/>
    <w:rsid w:val="00FC439A"/>
    <w:rsid w:val="00FC61CF"/>
    <w:rsid w:val="00FC6D64"/>
    <w:rsid w:val="00FC7127"/>
    <w:rsid w:val="00FD0EEA"/>
    <w:rsid w:val="00FD1215"/>
    <w:rsid w:val="00FD4BAD"/>
    <w:rsid w:val="00FD5DEA"/>
    <w:rsid w:val="00FD6965"/>
    <w:rsid w:val="00FD6B0B"/>
    <w:rsid w:val="00FE1526"/>
    <w:rsid w:val="00FE1CC0"/>
    <w:rsid w:val="00FE311B"/>
    <w:rsid w:val="00FE37CA"/>
    <w:rsid w:val="00FE3F0B"/>
    <w:rsid w:val="00FE65A2"/>
    <w:rsid w:val="00FE7FB1"/>
    <w:rsid w:val="00FF0137"/>
    <w:rsid w:val="00FF1B2C"/>
    <w:rsid w:val="00FF2487"/>
    <w:rsid w:val="00FF4957"/>
    <w:rsid w:val="00FF63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47372"/>
  <w15:docId w15:val="{893FB72A-2F11-42C5-B2EC-4CF31AF2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223D"/>
  </w:style>
  <w:style w:type="paragraph" w:styleId="Ttulo1">
    <w:name w:val="heading 1"/>
    <w:basedOn w:val="Normal"/>
    <w:next w:val="Normal"/>
    <w:link w:val="Ttulo1Car"/>
    <w:uiPriority w:val="9"/>
    <w:qFormat/>
    <w:rsid w:val="00D573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38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3810"/>
  </w:style>
  <w:style w:type="paragraph" w:styleId="Piedepgina">
    <w:name w:val="footer"/>
    <w:basedOn w:val="Normal"/>
    <w:link w:val="PiedepginaCar"/>
    <w:uiPriority w:val="99"/>
    <w:unhideWhenUsed/>
    <w:rsid w:val="000738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810"/>
  </w:style>
  <w:style w:type="paragraph" w:styleId="Sinespaciado">
    <w:name w:val="No Spacing"/>
    <w:link w:val="SinespaciadoCar"/>
    <w:uiPriority w:val="1"/>
    <w:qFormat/>
    <w:rsid w:val="00073810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73810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810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344D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44D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44D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44D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44D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D573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n-US"/>
    </w:rPr>
  </w:style>
  <w:style w:type="character" w:customStyle="1" w:styleId="apple-converted-space">
    <w:name w:val="apple-converted-space"/>
    <w:basedOn w:val="Fuentedeprrafopredeter"/>
    <w:rsid w:val="00D573C6"/>
  </w:style>
  <w:style w:type="paragraph" w:customStyle="1" w:styleId="Default">
    <w:name w:val="Default"/>
    <w:rsid w:val="006144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96067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3617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454D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454D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454D3"/>
    <w:pPr>
      <w:spacing w:after="100"/>
      <w:ind w:left="440"/>
    </w:pPr>
  </w:style>
  <w:style w:type="character" w:styleId="Hipervnculo">
    <w:name w:val="Hyperlink"/>
    <w:uiPriority w:val="99"/>
    <w:unhideWhenUsed/>
    <w:rsid w:val="008454D3"/>
    <w:rPr>
      <w:color w:val="0000FF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03028C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03028C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03028C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03028C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03028C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03028C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03028C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03028C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03028C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03028C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82133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800E7E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C02A1"/>
    <w:pPr>
      <w:ind w:left="720"/>
      <w:contextualSpacing/>
    </w:pPr>
  </w:style>
  <w:style w:type="table" w:customStyle="1" w:styleId="Tabladecuadrcula41">
    <w:name w:val="Tabla de cuadrícula 41"/>
    <w:basedOn w:val="Tablanormal"/>
    <w:uiPriority w:val="49"/>
    <w:rsid w:val="002D2D5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cuadrcula1clara1">
    <w:name w:val="Tabla de cuadrícula 1 clara1"/>
    <w:basedOn w:val="Tablanormal"/>
    <w:uiPriority w:val="46"/>
    <w:rsid w:val="00AC2C4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o-nfasis21">
    <w:name w:val="Tabla de cuadrícula 1 Claro - Énfasis 21"/>
    <w:basedOn w:val="Tablanormal"/>
    <w:uiPriority w:val="46"/>
    <w:rsid w:val="001D6E53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1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yapo.cl/tiendas/muebles-veliz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www.ecommerceday.org/conclusiones-del-ecommerce-day-santiago-2017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facebook.com/mueblesycolchonesveliz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phpmyadmin.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ueblesveliz.cl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es.wikipedia.org/wiki/JavaScrip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es.wikipedia.org/wiki/JQuery" TargetMode="External"/><Relationship Id="rId30" Type="http://schemas.openxmlformats.org/officeDocument/2006/relationships/hyperlink" Target="https://es.wikipedia.org/wiki/Hoja_de_estilos_en_cascad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sse\AppData\Local\Microsoft\Windows\Temporary%20Internet%20Files\Content.Outlook\10QMXF3F\PLANTILLA%20INFORME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25691-82E4-460E-9887-0C0F9D2C0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INFORME.dotx</Template>
  <TotalTime>6703</TotalTime>
  <Pages>42</Pages>
  <Words>4706</Words>
  <Characters>25886</Characters>
  <Application>Microsoft Office Word</Application>
  <DocSecurity>0</DocSecurity>
  <Lines>215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dell1</dc:creator>
  <cp:lastModifiedBy>gabriel veliz zuñiga</cp:lastModifiedBy>
  <cp:revision>819</cp:revision>
  <cp:lastPrinted>2017-11-22T16:08:00Z</cp:lastPrinted>
  <dcterms:created xsi:type="dcterms:W3CDTF">2017-02-28T13:04:00Z</dcterms:created>
  <dcterms:modified xsi:type="dcterms:W3CDTF">2017-11-23T21:31:00Z</dcterms:modified>
</cp:coreProperties>
</file>